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7695" w:rsidRPr="00F279CC" w:rsidRDefault="00997695" w:rsidP="0035003D">
      <w:pPr>
        <w:pStyle w:val="NoSpacing"/>
        <w:rPr>
          <w:b/>
          <w:sz w:val="36"/>
          <w:szCs w:val="36"/>
        </w:rPr>
      </w:pPr>
    </w:p>
    <w:tbl>
      <w:tblPr>
        <w:tblW w:w="108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0"/>
      </w:tblGrid>
      <w:tr w:rsidR="004F04EF" w:rsidRPr="00F279CC" w:rsidTr="00BB52D2">
        <w:trPr>
          <w:cantSplit/>
          <w:jc w:val="center"/>
        </w:trPr>
        <w:tc>
          <w:tcPr>
            <w:tcW w:w="10800" w:type="dxa"/>
            <w:tcBorders>
              <w:top w:val="single" w:sz="2" w:space="0" w:color="auto"/>
              <w:left w:val="single" w:sz="2" w:space="0" w:color="auto"/>
              <w:bottom w:val="nil"/>
              <w:right w:val="single" w:sz="2" w:space="0" w:color="auto"/>
            </w:tcBorders>
          </w:tcPr>
          <w:p w:rsidR="004F04EF" w:rsidRPr="00F279CC" w:rsidRDefault="004F04EF" w:rsidP="00F279CC">
            <w:pPr>
              <w:pStyle w:val="NoSpacing"/>
              <w:rPr>
                <w:sz w:val="12"/>
                <w:szCs w:val="12"/>
              </w:rPr>
            </w:pPr>
            <w:r w:rsidRPr="00F279CC">
              <w:rPr>
                <w:sz w:val="12"/>
                <w:szCs w:val="12"/>
              </w:rPr>
              <w:t>Subject</w:t>
            </w:r>
          </w:p>
        </w:tc>
      </w:tr>
      <w:tr w:rsidR="00997695" w:rsidTr="00BB52D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jc w:val="center"/>
        </w:trPr>
        <w:tc>
          <w:tcPr>
            <w:tcW w:w="10800" w:type="dxa"/>
            <w:tcBorders>
              <w:top w:val="single" w:sz="4" w:space="0" w:color="auto"/>
              <w:left w:val="single" w:sz="4" w:space="0" w:color="auto"/>
              <w:right w:val="single" w:sz="4" w:space="0" w:color="auto"/>
            </w:tcBorders>
          </w:tcPr>
          <w:p w:rsidR="00997695" w:rsidRDefault="00997695" w:rsidP="00F279CC">
            <w:pPr>
              <w:pStyle w:val="NoSpacing"/>
              <w:rPr>
                <w:b/>
                <w:smallCaps/>
                <w:sz w:val="14"/>
              </w:rPr>
            </w:pPr>
            <w:r>
              <w:rPr>
                <w:b/>
                <w:smallCaps/>
                <w:sz w:val="14"/>
              </w:rPr>
              <w:t>1.  Problem/Purpose</w:t>
            </w:r>
          </w:p>
        </w:tc>
      </w:tr>
      <w:tr w:rsidR="00997695" w:rsidRPr="00F279CC" w:rsidTr="00BB52D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1287"/>
          <w:jc w:val="center"/>
        </w:trPr>
        <w:tc>
          <w:tcPr>
            <w:tcW w:w="10800" w:type="dxa"/>
            <w:tcBorders>
              <w:left w:val="single" w:sz="4" w:space="0" w:color="auto"/>
              <w:right w:val="single" w:sz="4" w:space="0" w:color="auto"/>
            </w:tcBorders>
          </w:tcPr>
          <w:p w:rsidR="00A509E8" w:rsidRDefault="008F6A1E" w:rsidP="00A509E8">
            <w:pPr>
              <w:pStyle w:val="NoSpacing"/>
              <w:rPr>
                <w:rFonts w:ascii="GE Inspira" w:eastAsia="Arial Unicode MS" w:hAnsi="GE Inspira" w:cs="Arial"/>
                <w:lang w:eastAsia="zh-CN" w:bidi="he-IL"/>
              </w:rPr>
            </w:pPr>
            <w:r w:rsidRPr="00CA7999">
              <w:rPr>
                <w:rFonts w:ascii="GE Inspira" w:eastAsia="Arial Unicode MS" w:hAnsi="GE Inspira" w:cs="Arial"/>
                <w:lang w:eastAsia="zh-CN" w:bidi="he-IL"/>
              </w:rPr>
              <w:t>Increase</w:t>
            </w:r>
            <w:r>
              <w:rPr>
                <w:rFonts w:ascii="GE Inspira" w:eastAsia="Arial Unicode MS" w:hAnsi="GE Inspira" w:cs="Arial"/>
                <w:lang w:eastAsia="zh-CN" w:bidi="he-IL"/>
              </w:rPr>
              <w:t xml:space="preserve"> satisfaction and ease of use when interacting with a refrigerator</w:t>
            </w:r>
            <w:r w:rsidR="00820F6E">
              <w:rPr>
                <w:rFonts w:ascii="GE Inspira" w:eastAsia="Arial Unicode MS" w:hAnsi="GE Inspira" w:cs="Arial"/>
                <w:lang w:eastAsia="zh-CN" w:bidi="he-IL"/>
              </w:rPr>
              <w:t xml:space="preserve">. </w:t>
            </w:r>
          </w:p>
          <w:p w:rsidR="00A509E8" w:rsidRDefault="00A509E8" w:rsidP="00A509E8">
            <w:pPr>
              <w:pStyle w:val="NoSpacing"/>
              <w:rPr>
                <w:rFonts w:ascii="GE Inspira" w:eastAsia="Arial Unicode MS" w:hAnsi="GE Inspira" w:cs="Arial"/>
                <w:lang w:eastAsia="zh-CN" w:bidi="he-IL"/>
              </w:rPr>
            </w:pPr>
          </w:p>
          <w:p w:rsidR="00997695" w:rsidRDefault="00820F6E" w:rsidP="00A509E8">
            <w:pPr>
              <w:pStyle w:val="NoSpacing"/>
              <w:rPr>
                <w:rFonts w:ascii="GE Inspira" w:eastAsia="Arial Unicode MS" w:hAnsi="GE Inspira" w:cs="Arial"/>
                <w:lang w:eastAsia="zh-CN" w:bidi="he-IL"/>
              </w:rPr>
            </w:pPr>
            <w:r>
              <w:rPr>
                <w:rFonts w:ascii="GE Inspira" w:eastAsia="Arial Unicode MS" w:hAnsi="GE Inspira" w:cs="Arial"/>
                <w:lang w:eastAsia="zh-CN" w:bidi="he-IL"/>
              </w:rPr>
              <w:t>Basically w</w:t>
            </w:r>
            <w:r w:rsidR="00B87942">
              <w:rPr>
                <w:rFonts w:ascii="GE Inspira" w:eastAsia="Arial Unicode MS" w:hAnsi="GE Inspira" w:cs="Arial"/>
                <w:lang w:eastAsia="zh-CN" w:bidi="he-IL"/>
              </w:rPr>
              <w:t xml:space="preserve">e need to improve the design </w:t>
            </w:r>
            <w:r w:rsidR="00FE036B">
              <w:rPr>
                <w:rFonts w:ascii="GE Inspira" w:eastAsia="Arial Unicode MS" w:hAnsi="GE Inspira" w:cs="Arial"/>
                <w:lang w:eastAsia="zh-CN" w:bidi="he-IL"/>
              </w:rPr>
              <w:t xml:space="preserve">and </w:t>
            </w:r>
            <w:r>
              <w:rPr>
                <w:rFonts w:ascii="GE Inspira" w:eastAsia="Arial Unicode MS" w:hAnsi="GE Inspira" w:cs="Arial"/>
                <w:lang w:eastAsia="zh-CN" w:bidi="he-IL"/>
              </w:rPr>
              <w:t xml:space="preserve">functionalities </w:t>
            </w:r>
            <w:r w:rsidR="00B87942">
              <w:rPr>
                <w:rFonts w:ascii="GE Inspira" w:eastAsia="Arial Unicode MS" w:hAnsi="GE Inspira" w:cs="Arial"/>
                <w:lang w:eastAsia="zh-CN" w:bidi="he-IL"/>
              </w:rPr>
              <w:t xml:space="preserve">of the </w:t>
            </w:r>
            <w:r w:rsidR="006A4896">
              <w:rPr>
                <w:rFonts w:ascii="GE Inspira" w:eastAsia="Arial Unicode MS" w:hAnsi="GE Inspira" w:cs="Arial"/>
                <w:lang w:eastAsia="zh-CN" w:bidi="he-IL"/>
              </w:rPr>
              <w:t>refrigerator</w:t>
            </w:r>
            <w:r w:rsidR="00B87942">
              <w:rPr>
                <w:rFonts w:ascii="GE Inspira" w:eastAsia="Arial Unicode MS" w:hAnsi="GE Inspira" w:cs="Arial"/>
                <w:lang w:eastAsia="zh-CN" w:bidi="he-IL"/>
              </w:rPr>
              <w:t xml:space="preserve"> </w:t>
            </w:r>
            <w:r>
              <w:rPr>
                <w:rFonts w:ascii="GE Inspira" w:eastAsia="Arial Unicode MS" w:hAnsi="GE Inspira" w:cs="Arial"/>
                <w:lang w:eastAsia="zh-CN" w:bidi="he-IL"/>
              </w:rPr>
              <w:t xml:space="preserve">to make it </w:t>
            </w:r>
            <w:r w:rsidR="00A509E8">
              <w:rPr>
                <w:rFonts w:ascii="GE Inspira" w:eastAsia="Arial Unicode MS" w:hAnsi="GE Inspira" w:cs="Arial"/>
                <w:lang w:eastAsia="zh-CN" w:bidi="he-IL"/>
              </w:rPr>
              <w:t>more user friendly, easy to use and feature rich to satisfy our customers.</w:t>
            </w:r>
            <w:r>
              <w:rPr>
                <w:rFonts w:ascii="GE Inspira" w:eastAsia="Arial Unicode MS" w:hAnsi="GE Inspira" w:cs="Arial"/>
                <w:lang w:eastAsia="zh-CN" w:bidi="he-IL"/>
              </w:rPr>
              <w:t xml:space="preserve"> </w:t>
            </w:r>
          </w:p>
          <w:p w:rsidR="00A509E8" w:rsidRPr="00F279CC" w:rsidRDefault="00A509E8" w:rsidP="00A509E8">
            <w:pPr>
              <w:pStyle w:val="NoSpacing"/>
            </w:pPr>
            <w:r>
              <w:rPr>
                <w:rFonts w:ascii="GE Inspira" w:eastAsia="Arial Unicode MS" w:hAnsi="GE Inspira" w:cs="Arial"/>
                <w:lang w:eastAsia="zh-CN" w:bidi="he-IL"/>
              </w:rPr>
              <w:t>To achieve this goal, we have to hear what our customers and stake holders are looking for in a good solution.</w:t>
            </w:r>
          </w:p>
        </w:tc>
      </w:tr>
      <w:tr w:rsidR="00997695" w:rsidTr="00BB52D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jc w:val="center"/>
        </w:trPr>
        <w:tc>
          <w:tcPr>
            <w:tcW w:w="10800" w:type="dxa"/>
            <w:tcBorders>
              <w:top w:val="single" w:sz="4" w:space="0" w:color="auto"/>
              <w:left w:val="single" w:sz="4" w:space="0" w:color="auto"/>
              <w:right w:val="single" w:sz="4" w:space="0" w:color="auto"/>
            </w:tcBorders>
          </w:tcPr>
          <w:p w:rsidR="00997695" w:rsidRDefault="00997695" w:rsidP="00F279CC">
            <w:pPr>
              <w:pStyle w:val="NoSpacing"/>
              <w:rPr>
                <w:b/>
                <w:smallCaps/>
                <w:sz w:val="14"/>
              </w:rPr>
            </w:pPr>
            <w:r>
              <w:rPr>
                <w:b/>
                <w:smallCaps/>
                <w:sz w:val="14"/>
              </w:rPr>
              <w:t>2.  References</w:t>
            </w:r>
          </w:p>
        </w:tc>
      </w:tr>
      <w:tr w:rsidR="00997695" w:rsidRPr="00EE39ED" w:rsidTr="00BB52D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1170"/>
          <w:jc w:val="center"/>
        </w:trPr>
        <w:tc>
          <w:tcPr>
            <w:tcW w:w="10800" w:type="dxa"/>
            <w:tcBorders>
              <w:left w:val="single" w:sz="4" w:space="0" w:color="auto"/>
              <w:right w:val="single" w:sz="4" w:space="0" w:color="auto"/>
            </w:tcBorders>
          </w:tcPr>
          <w:p w:rsidR="004D195E" w:rsidRDefault="00C77EBB" w:rsidP="004D195E">
            <w:pPr>
              <w:pStyle w:val="DSSNormal"/>
              <w:numPr>
                <w:ilvl w:val="0"/>
                <w:numId w:val="19"/>
              </w:numPr>
            </w:pPr>
            <w:hyperlink r:id="rId9" w:anchor="description" w:history="1">
              <w:r w:rsidR="004D195E" w:rsidRPr="004D195E">
                <w:rPr>
                  <w:rStyle w:val="Hyperlink"/>
                </w:rPr>
                <w:t>International Journal of Refrigeration</w:t>
              </w:r>
            </w:hyperlink>
            <w:r w:rsidR="004D195E">
              <w:t xml:space="preserve"> </w:t>
            </w:r>
          </w:p>
          <w:p w:rsidR="004D195E" w:rsidRDefault="00C77EBB" w:rsidP="004D195E">
            <w:pPr>
              <w:pStyle w:val="DSSNormal"/>
              <w:numPr>
                <w:ilvl w:val="0"/>
                <w:numId w:val="19"/>
              </w:numPr>
            </w:pPr>
            <w:hyperlink r:id="rId10" w:history="1">
              <w:r w:rsidR="006E0E82">
                <w:rPr>
                  <w:rStyle w:val="Hyperlink"/>
                </w:rPr>
                <w:t>Principles of refrigeration w</w:t>
              </w:r>
              <w:r w:rsidR="006E0E82" w:rsidRPr="006E0E82">
                <w:rPr>
                  <w:rStyle w:val="Hyperlink"/>
                </w:rPr>
                <w:t>orking</w:t>
              </w:r>
              <w:r w:rsidR="006E0E82">
                <w:rPr>
                  <w:rStyle w:val="Hyperlink"/>
                </w:rPr>
                <w:t xml:space="preserve"> </w:t>
              </w:r>
              <w:r w:rsidR="006E0E82" w:rsidRPr="006E0E82">
                <w:rPr>
                  <w:rStyle w:val="Hyperlink"/>
                </w:rPr>
                <w:t>Washingto</w:t>
              </w:r>
              <w:r w:rsidR="006E0E82">
                <w:rPr>
                  <w:rStyle w:val="Hyperlink"/>
                </w:rPr>
                <w:t>n University at St Louis</w:t>
              </w:r>
            </w:hyperlink>
            <w:r w:rsidR="006E0E82">
              <w:t xml:space="preserve"> </w:t>
            </w:r>
          </w:p>
          <w:p w:rsidR="000C0416" w:rsidRPr="0039538E" w:rsidRDefault="00C77EBB" w:rsidP="0039538E">
            <w:pPr>
              <w:pStyle w:val="DSSNormal"/>
              <w:numPr>
                <w:ilvl w:val="0"/>
                <w:numId w:val="19"/>
              </w:numPr>
              <w:rPr>
                <w:rStyle w:val="Hyperlink"/>
                <w:color w:val="auto"/>
                <w:u w:val="none"/>
              </w:rPr>
            </w:pPr>
            <w:hyperlink r:id="rId11" w:history="1">
              <w:r w:rsidR="000C0416" w:rsidRPr="00D13C68">
                <w:rPr>
                  <w:rStyle w:val="Hyperlink"/>
                </w:rPr>
                <w:t>http://panasonic.com/industrial/includes/pdf/invertercompressors-improvingefficiency.pdf</w:t>
              </w:r>
            </w:hyperlink>
          </w:p>
          <w:p w:rsidR="00DA4E77" w:rsidRDefault="00C77EBB" w:rsidP="00DA4E77">
            <w:pPr>
              <w:pStyle w:val="DSSNormal"/>
              <w:numPr>
                <w:ilvl w:val="0"/>
                <w:numId w:val="19"/>
              </w:numPr>
            </w:pPr>
            <w:hyperlink r:id="rId12" w:history="1">
              <w:r w:rsidR="00DA4E77" w:rsidRPr="00C92D81">
                <w:rPr>
                  <w:rStyle w:val="Hyperlink"/>
                </w:rPr>
                <w:t>http://freeonlinesurveys.com/rendersurvey.asp?sid=so68kif9b3jo0ad958434</w:t>
              </w:r>
            </w:hyperlink>
          </w:p>
          <w:p w:rsidR="00DA4E77" w:rsidRPr="00EE39ED" w:rsidRDefault="00DA4E77" w:rsidP="00DA4E77">
            <w:pPr>
              <w:pStyle w:val="DSSNormal"/>
              <w:ind w:left="648" w:firstLine="0"/>
            </w:pPr>
          </w:p>
        </w:tc>
      </w:tr>
      <w:tr w:rsidR="00997695" w:rsidTr="00BB52D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jc w:val="center"/>
        </w:trPr>
        <w:tc>
          <w:tcPr>
            <w:tcW w:w="10800" w:type="dxa"/>
            <w:tcBorders>
              <w:top w:val="single" w:sz="4" w:space="0" w:color="auto"/>
              <w:left w:val="single" w:sz="4" w:space="0" w:color="auto"/>
              <w:right w:val="single" w:sz="4" w:space="0" w:color="auto"/>
            </w:tcBorders>
          </w:tcPr>
          <w:p w:rsidR="00997695" w:rsidRDefault="00997695" w:rsidP="00F279CC">
            <w:pPr>
              <w:pStyle w:val="NoSpacing"/>
              <w:rPr>
                <w:b/>
                <w:smallCaps/>
                <w:sz w:val="14"/>
              </w:rPr>
            </w:pPr>
            <w:r>
              <w:rPr>
                <w:b/>
                <w:smallCaps/>
                <w:sz w:val="14"/>
              </w:rPr>
              <w:t>3.  Assumptions</w:t>
            </w:r>
          </w:p>
        </w:tc>
      </w:tr>
      <w:tr w:rsidR="00997695" w:rsidRPr="00EE39ED" w:rsidTr="00BB52D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1728"/>
          <w:jc w:val="center"/>
        </w:trPr>
        <w:tc>
          <w:tcPr>
            <w:tcW w:w="10800" w:type="dxa"/>
            <w:tcBorders>
              <w:left w:val="single" w:sz="4" w:space="0" w:color="auto"/>
              <w:right w:val="single" w:sz="4" w:space="0" w:color="auto"/>
            </w:tcBorders>
          </w:tcPr>
          <w:p w:rsidR="008841BA" w:rsidRDefault="007E6F33" w:rsidP="008841BA">
            <w:pPr>
              <w:pStyle w:val="DSSNormal"/>
              <w:numPr>
                <w:ilvl w:val="0"/>
                <w:numId w:val="17"/>
              </w:numPr>
            </w:pPr>
            <w:r>
              <w:t xml:space="preserve">Surveys conducted </w:t>
            </w:r>
            <w:r w:rsidR="00452FD8">
              <w:t>are</w:t>
            </w:r>
            <w:r>
              <w:t xml:space="preserve"> anonymous, only type of user</w:t>
            </w:r>
            <w:r w:rsidR="00452FD8">
              <w:t xml:space="preserve"> (home, working, etc.)</w:t>
            </w:r>
            <w:r>
              <w:t xml:space="preserve"> </w:t>
            </w:r>
            <w:r w:rsidR="00452FD8">
              <w:t>is</w:t>
            </w:r>
            <w:r>
              <w:t xml:space="preserve"> asked</w:t>
            </w:r>
          </w:p>
          <w:p w:rsidR="008B64D0" w:rsidRDefault="008B64D0" w:rsidP="008841BA">
            <w:pPr>
              <w:pStyle w:val="DSSNormal"/>
              <w:numPr>
                <w:ilvl w:val="0"/>
                <w:numId w:val="17"/>
              </w:numPr>
            </w:pPr>
            <w:r>
              <w:t xml:space="preserve">Our scope is limited to the interaction with the </w:t>
            </w:r>
            <w:r w:rsidR="006A4896">
              <w:t>refrigerator</w:t>
            </w:r>
            <w:r>
              <w:t xml:space="preserve">; very </w:t>
            </w:r>
            <w:r w:rsidR="006B6883">
              <w:t>less or</w:t>
            </w:r>
            <w:r w:rsidR="00452FD8">
              <w:t xml:space="preserve"> no consideration is</w:t>
            </w:r>
            <w:r>
              <w:t xml:space="preserve"> given to the environment in which </w:t>
            </w:r>
            <w:r w:rsidR="006A4896">
              <w:t>refrigerator</w:t>
            </w:r>
            <w:r>
              <w:t xml:space="preserve"> is being used.</w:t>
            </w:r>
          </w:p>
          <w:p w:rsidR="00A63F43" w:rsidRDefault="0011391D" w:rsidP="0039538E">
            <w:pPr>
              <w:pStyle w:val="DSSNormal"/>
              <w:numPr>
                <w:ilvl w:val="0"/>
                <w:numId w:val="17"/>
              </w:numPr>
            </w:pPr>
            <w:r>
              <w:t>Survey and Interview s</w:t>
            </w:r>
            <w:r w:rsidR="00CF2027">
              <w:t>ample size is 2</w:t>
            </w:r>
            <w:r>
              <w:t>0</w:t>
            </w:r>
            <w:r w:rsidR="008B64D0">
              <w:t>-</w:t>
            </w:r>
            <w:r>
              <w:t>2</w:t>
            </w:r>
            <w:r w:rsidR="00CF2027">
              <w:t>5</w:t>
            </w:r>
            <w:r w:rsidR="008B64D0">
              <w:t xml:space="preserve"> peoples having different </w:t>
            </w:r>
            <w:r w:rsidR="00915C67">
              <w:t xml:space="preserve">level of </w:t>
            </w:r>
            <w:r w:rsidR="008B64D0">
              <w:t>interactions and use</w:t>
            </w:r>
            <w:r w:rsidR="00452FD8">
              <w:t xml:space="preserve"> case</w:t>
            </w:r>
            <w:r w:rsidR="008B64D0">
              <w:t xml:space="preserve">s with the </w:t>
            </w:r>
            <w:r w:rsidR="006A4896">
              <w:t>refrigerator</w:t>
            </w:r>
            <w:r w:rsidR="008B64D0">
              <w:t>.</w:t>
            </w:r>
            <w:r w:rsidR="000A6466">
              <w:t xml:space="preserve"> </w:t>
            </w:r>
            <w:r w:rsidR="00F84D34">
              <w:t>We assumed this sample size is enough for our scope.</w:t>
            </w:r>
          </w:p>
          <w:p w:rsidR="00B11DBA" w:rsidRDefault="00B11DBA" w:rsidP="0039538E">
            <w:pPr>
              <w:pStyle w:val="DSSNormal"/>
              <w:numPr>
                <w:ilvl w:val="0"/>
                <w:numId w:val="17"/>
              </w:numPr>
            </w:pPr>
            <w:r>
              <w:t>We are assuming that we are doing all these exercises to improve a business position in the market.</w:t>
            </w:r>
          </w:p>
          <w:p w:rsidR="00997695" w:rsidRPr="00EE39ED" w:rsidRDefault="00997695" w:rsidP="00EE39ED">
            <w:pPr>
              <w:pStyle w:val="NoSpacing"/>
            </w:pPr>
          </w:p>
        </w:tc>
      </w:tr>
      <w:tr w:rsidR="00997695" w:rsidTr="00BB52D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jc w:val="center"/>
        </w:trPr>
        <w:tc>
          <w:tcPr>
            <w:tcW w:w="10800" w:type="dxa"/>
            <w:tcBorders>
              <w:top w:val="single" w:sz="4" w:space="0" w:color="auto"/>
              <w:left w:val="single" w:sz="4" w:space="0" w:color="auto"/>
              <w:right w:val="single" w:sz="4" w:space="0" w:color="auto"/>
            </w:tcBorders>
          </w:tcPr>
          <w:p w:rsidR="00997695" w:rsidRDefault="00997695" w:rsidP="00F279CC">
            <w:pPr>
              <w:pStyle w:val="NoSpacing"/>
              <w:rPr>
                <w:b/>
                <w:smallCaps/>
                <w:sz w:val="14"/>
              </w:rPr>
            </w:pPr>
            <w:r>
              <w:rPr>
                <w:b/>
                <w:smallCaps/>
                <w:sz w:val="14"/>
              </w:rPr>
              <w:t>4.  Results</w:t>
            </w:r>
          </w:p>
        </w:tc>
      </w:tr>
      <w:tr w:rsidR="00997695" w:rsidRPr="00EE39ED" w:rsidTr="00BB52D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277"/>
          <w:jc w:val="center"/>
        </w:trPr>
        <w:tc>
          <w:tcPr>
            <w:tcW w:w="10800" w:type="dxa"/>
            <w:tcBorders>
              <w:left w:val="single" w:sz="4" w:space="0" w:color="auto"/>
              <w:right w:val="single" w:sz="4" w:space="0" w:color="auto"/>
            </w:tcBorders>
          </w:tcPr>
          <w:p w:rsidR="00997695" w:rsidRDefault="00B743B2" w:rsidP="00B743B2">
            <w:pPr>
              <w:pStyle w:val="NoSpacing"/>
            </w:pPr>
            <w:r>
              <w:t xml:space="preserve">The main pain areas </w:t>
            </w:r>
            <w:r w:rsidR="00AA384F">
              <w:t>resulting</w:t>
            </w:r>
            <w:r>
              <w:t xml:space="preserve"> from user interviews, </w:t>
            </w:r>
            <w:r w:rsidR="00AA384F">
              <w:t xml:space="preserve">contextual </w:t>
            </w:r>
            <w:r>
              <w:t xml:space="preserve">observations, surveys </w:t>
            </w:r>
            <w:r w:rsidR="00AA384F">
              <w:t xml:space="preserve"> with </w:t>
            </w:r>
            <w:r>
              <w:t>the refrigerator use are:</w:t>
            </w:r>
          </w:p>
          <w:p w:rsidR="00B743B2" w:rsidRDefault="00B743B2" w:rsidP="00B743B2">
            <w:pPr>
              <w:pStyle w:val="NoSpacing"/>
              <w:numPr>
                <w:ilvl w:val="0"/>
                <w:numId w:val="18"/>
              </w:numPr>
            </w:pPr>
            <w:r>
              <w:t>The refrigerator is not modular and doesn’t suit the containers if they are very large or small.</w:t>
            </w:r>
          </w:p>
          <w:p w:rsidR="0071448D" w:rsidRDefault="00B743B2" w:rsidP="00B743B2">
            <w:pPr>
              <w:pStyle w:val="NoSpacing"/>
              <w:numPr>
                <w:ilvl w:val="0"/>
                <w:numId w:val="18"/>
              </w:numPr>
            </w:pPr>
            <w:r>
              <w:t>Very painful to every time open the door just to see what is there inside</w:t>
            </w:r>
            <w:r w:rsidR="00CB1D09">
              <w:t xml:space="preserve"> and control the temperature.</w:t>
            </w:r>
          </w:p>
          <w:p w:rsidR="000E01A4" w:rsidRDefault="000E01A4" w:rsidP="00B743B2">
            <w:pPr>
              <w:pStyle w:val="NoSpacing"/>
              <w:numPr>
                <w:ilvl w:val="0"/>
                <w:numId w:val="18"/>
              </w:numPr>
            </w:pPr>
            <w:r>
              <w:t>Very difficult to move from one place to other to clean it or floor under it.</w:t>
            </w:r>
          </w:p>
          <w:p w:rsidR="0071448D" w:rsidRDefault="006F6F8E" w:rsidP="00B743B2">
            <w:pPr>
              <w:pStyle w:val="NoSpacing"/>
              <w:numPr>
                <w:ilvl w:val="0"/>
                <w:numId w:val="18"/>
              </w:numPr>
            </w:pPr>
            <w:r>
              <w:t>Almost</w:t>
            </w:r>
            <w:r w:rsidR="0071448D">
              <w:t xml:space="preserve"> all the participants wanted some </w:t>
            </w:r>
            <w:r>
              <w:t xml:space="preserve">indication </w:t>
            </w:r>
            <w:r w:rsidR="0071448D">
              <w:t>in a display like temperature, capacity, odor level etc.</w:t>
            </w:r>
          </w:p>
          <w:p w:rsidR="0071448D" w:rsidRPr="00EE39ED" w:rsidRDefault="0071448D" w:rsidP="00D92407">
            <w:pPr>
              <w:pStyle w:val="NoSpacing"/>
            </w:pPr>
            <w:r>
              <w:t xml:space="preserve">The other </w:t>
            </w:r>
            <w:r w:rsidR="00D92407">
              <w:t>interesting</w:t>
            </w:r>
            <w:r>
              <w:t xml:space="preserve"> finding is </w:t>
            </w:r>
            <w:r w:rsidR="0039538E">
              <w:t xml:space="preserve">that </w:t>
            </w:r>
            <w:r>
              <w:t xml:space="preserve">customers like their brands </w:t>
            </w:r>
            <w:r w:rsidR="00D92407">
              <w:t xml:space="preserve">with </w:t>
            </w:r>
            <w:r>
              <w:t xml:space="preserve">their heart and would not like to </w:t>
            </w:r>
            <w:r w:rsidR="0039538E">
              <w:t>switch to different</w:t>
            </w:r>
            <w:r>
              <w:t xml:space="preserve"> brand if purchasing a new </w:t>
            </w:r>
            <w:r w:rsidR="006A4896">
              <w:t>refrigerator</w:t>
            </w:r>
            <w:r>
              <w:t xml:space="preserve"> but can reconsider their decision if reliability</w:t>
            </w:r>
            <w:r w:rsidR="00B91AE6">
              <w:t xml:space="preserve"> </w:t>
            </w:r>
            <w:r>
              <w:t xml:space="preserve">in </w:t>
            </w:r>
            <w:r w:rsidR="00D92407">
              <w:t xml:space="preserve">the </w:t>
            </w:r>
            <w:r>
              <w:t>form of warranty is provided.</w:t>
            </w:r>
          </w:p>
        </w:tc>
      </w:tr>
      <w:tr w:rsidR="00997695" w:rsidTr="00BB52D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jc w:val="center"/>
        </w:trPr>
        <w:tc>
          <w:tcPr>
            <w:tcW w:w="10800" w:type="dxa"/>
            <w:tcBorders>
              <w:top w:val="single" w:sz="4" w:space="0" w:color="auto"/>
              <w:left w:val="single" w:sz="4" w:space="0" w:color="auto"/>
              <w:right w:val="single" w:sz="4" w:space="0" w:color="auto"/>
            </w:tcBorders>
          </w:tcPr>
          <w:p w:rsidR="00997695" w:rsidRDefault="00997695" w:rsidP="00F279CC">
            <w:pPr>
              <w:pStyle w:val="NoSpacing"/>
              <w:rPr>
                <w:b/>
                <w:smallCaps/>
                <w:sz w:val="14"/>
              </w:rPr>
            </w:pPr>
            <w:r>
              <w:rPr>
                <w:b/>
                <w:smallCaps/>
                <w:sz w:val="14"/>
              </w:rPr>
              <w:t>5.  Conclusions</w:t>
            </w:r>
          </w:p>
        </w:tc>
      </w:tr>
      <w:tr w:rsidR="00997695" w:rsidRPr="00AA7CC9" w:rsidTr="00BB52D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880"/>
          <w:jc w:val="center"/>
        </w:trPr>
        <w:tc>
          <w:tcPr>
            <w:tcW w:w="10800" w:type="dxa"/>
            <w:tcBorders>
              <w:left w:val="single" w:sz="4" w:space="0" w:color="auto"/>
              <w:bottom w:val="single" w:sz="4" w:space="0" w:color="auto"/>
              <w:right w:val="single" w:sz="4" w:space="0" w:color="auto"/>
            </w:tcBorders>
          </w:tcPr>
          <w:p w:rsidR="00513D74" w:rsidRDefault="00A60E99" w:rsidP="00433536">
            <w:pPr>
              <w:pStyle w:val="DSSNormal"/>
              <w:ind w:firstLine="0"/>
            </w:pPr>
            <w:r>
              <w:t>The main findings are</w:t>
            </w:r>
            <w:r w:rsidR="00513D74">
              <w:t xml:space="preserve"> that user (voice of almost all users) wants to save the time while interacting with and using the </w:t>
            </w:r>
            <w:r w:rsidR="006A4896">
              <w:t>refrigerator</w:t>
            </w:r>
            <w:r w:rsidR="00513D74">
              <w:t xml:space="preserve">. He wants nearly everything to be automated, handy, and easy to use with low learning curve. </w:t>
            </w:r>
          </w:p>
          <w:p w:rsidR="00513D74" w:rsidRDefault="00513D74" w:rsidP="00433536">
            <w:pPr>
              <w:pStyle w:val="DSSNormal"/>
              <w:ind w:firstLine="0"/>
            </w:pPr>
            <w:r>
              <w:t xml:space="preserve">We have suggested few design changes and inclusion of new technologies like electronic nose to detect odor in the </w:t>
            </w:r>
            <w:r w:rsidR="006A4896">
              <w:t>refrigerator</w:t>
            </w:r>
            <w:r w:rsidR="00A60E99">
              <w:t xml:space="preserve"> and alarming</w:t>
            </w:r>
            <w:r>
              <w:t xml:space="preserve">, use of LEDs for saving power and </w:t>
            </w:r>
            <w:r w:rsidR="00A60E99">
              <w:t xml:space="preserve">providing </w:t>
            </w:r>
            <w:r>
              <w:t xml:space="preserve">uniform lighting, inverter technology of using the compressor heat to efficiently </w:t>
            </w:r>
            <w:r w:rsidR="00A60E99">
              <w:t>convert back to electric</w:t>
            </w:r>
            <w:r w:rsidR="0052761B">
              <w:t xml:space="preserve"> power and </w:t>
            </w:r>
            <w:r w:rsidR="007A3C00">
              <w:t>demand based power usage.</w:t>
            </w:r>
          </w:p>
          <w:p w:rsidR="00820C53" w:rsidRDefault="00820C53" w:rsidP="004B440B">
            <w:pPr>
              <w:pStyle w:val="DSSNormal"/>
            </w:pPr>
            <w:r>
              <w:t xml:space="preserve">Proposed </w:t>
            </w:r>
            <w:r w:rsidR="00513D74">
              <w:t>Recommendations</w:t>
            </w:r>
            <w:r>
              <w:t>:</w:t>
            </w:r>
          </w:p>
          <w:p w:rsidR="00513D74" w:rsidRDefault="00820C53" w:rsidP="00820C53">
            <w:pPr>
              <w:pStyle w:val="DSSNormal"/>
              <w:numPr>
                <w:ilvl w:val="0"/>
                <w:numId w:val="21"/>
              </w:numPr>
            </w:pPr>
            <w:r>
              <w:t xml:space="preserve">Provision of </w:t>
            </w:r>
            <w:r w:rsidR="00513D74">
              <w:t xml:space="preserve">giving settings controls and LCD/LED display outside the </w:t>
            </w:r>
            <w:r w:rsidR="006A4896">
              <w:t>refrigerator</w:t>
            </w:r>
            <w:r w:rsidR="00513D74">
              <w:t xml:space="preserve"> so the </w:t>
            </w:r>
            <w:r w:rsidR="00735C76">
              <w:t>user needs</w:t>
            </w:r>
            <w:r w:rsidR="00513D74">
              <w:t xml:space="preserve"> not to open the door and bend every time just to check or change the temperature, </w:t>
            </w:r>
            <w:r>
              <w:t>see</w:t>
            </w:r>
            <w:r w:rsidR="00513D74">
              <w:t xml:space="preserve"> inside the </w:t>
            </w:r>
            <w:r w:rsidR="006A4896">
              <w:t>refrigerator</w:t>
            </w:r>
            <w:r w:rsidR="00513D74">
              <w:t>.</w:t>
            </w:r>
          </w:p>
          <w:p w:rsidR="00820C53" w:rsidRDefault="00820C53" w:rsidP="00820C53">
            <w:pPr>
              <w:pStyle w:val="DSSNormal"/>
              <w:numPr>
                <w:ilvl w:val="0"/>
                <w:numId w:val="21"/>
              </w:numPr>
            </w:pPr>
            <w:r>
              <w:t>Transparent Walls with reversible opaque capability. Person with the press of switch or remote can switch between transparent exterior and opaque exterior.</w:t>
            </w:r>
          </w:p>
          <w:p w:rsidR="00D009DF" w:rsidRDefault="00D009DF" w:rsidP="00820C53">
            <w:pPr>
              <w:pStyle w:val="DSSNormal"/>
              <w:numPr>
                <w:ilvl w:val="0"/>
                <w:numId w:val="21"/>
              </w:numPr>
            </w:pPr>
            <w:r>
              <w:t>Modular design</w:t>
            </w:r>
          </w:p>
          <w:p w:rsidR="00513D74" w:rsidRDefault="00513D74" w:rsidP="00513D74">
            <w:pPr>
              <w:pStyle w:val="DSSNormal"/>
              <w:ind w:firstLine="0"/>
            </w:pPr>
          </w:p>
          <w:p w:rsidR="00E24272" w:rsidRPr="00AA7CC9" w:rsidRDefault="00E24272" w:rsidP="00513D74">
            <w:pPr>
              <w:pStyle w:val="DSSNormal"/>
              <w:ind w:firstLine="0"/>
            </w:pPr>
          </w:p>
        </w:tc>
      </w:tr>
      <w:tr w:rsidR="00997695" w:rsidRPr="00AA7CC9" w:rsidTr="00BB52D2">
        <w:trPr>
          <w:jc w:val="center"/>
        </w:trPr>
        <w:tc>
          <w:tcPr>
            <w:tcW w:w="10800" w:type="dxa"/>
            <w:tcBorders>
              <w:top w:val="nil"/>
              <w:left w:val="nil"/>
              <w:bottom w:val="nil"/>
              <w:right w:val="nil"/>
            </w:tcBorders>
          </w:tcPr>
          <w:p w:rsidR="00997695" w:rsidRPr="00AA7CC9" w:rsidRDefault="00997695" w:rsidP="00513D74">
            <w:pPr>
              <w:pStyle w:val="NoSpacing"/>
              <w:jc w:val="center"/>
              <w:rPr>
                <w:sz w:val="16"/>
                <w:szCs w:val="16"/>
              </w:rPr>
            </w:pPr>
          </w:p>
        </w:tc>
      </w:tr>
    </w:tbl>
    <w:p w:rsidR="00997695" w:rsidRDefault="00997695">
      <w:pPr>
        <w:rPr>
          <w:sz w:val="10"/>
        </w:rPr>
      </w:pPr>
    </w:p>
    <w:p w:rsidR="00C65286" w:rsidRDefault="00A463A0" w:rsidP="00B969FA">
      <w:pPr>
        <w:pStyle w:val="Heading1"/>
      </w:pPr>
      <w:bookmarkStart w:id="0" w:name="_Toc294859724"/>
      <w:r>
        <w:lastRenderedPageBreak/>
        <w:t>Problem Statement</w:t>
      </w:r>
      <w:bookmarkEnd w:id="0"/>
    </w:p>
    <w:p w:rsidR="00CF54F8" w:rsidRDefault="00CF54F8" w:rsidP="00121770">
      <w:pPr>
        <w:pStyle w:val="NoSpacing"/>
        <w:rPr>
          <w:rFonts w:ascii="GE Inspira" w:eastAsia="Arial Unicode MS" w:hAnsi="GE Inspira" w:cs="Arial"/>
          <w:lang w:eastAsia="zh-CN" w:bidi="he-IL"/>
        </w:rPr>
      </w:pPr>
      <w:r>
        <w:t xml:space="preserve">Increase satisfaction and ease of use when interacting with a </w:t>
      </w:r>
      <w:r w:rsidR="00F35C9C">
        <w:t>refrigerator</w:t>
      </w:r>
      <w:r>
        <w:t>.</w:t>
      </w:r>
    </w:p>
    <w:p w:rsidR="00121770" w:rsidRDefault="00CF54F8" w:rsidP="00121770">
      <w:pPr>
        <w:pStyle w:val="NoSpacing"/>
        <w:rPr>
          <w:rFonts w:ascii="GE Inspira" w:eastAsia="Arial Unicode MS" w:hAnsi="GE Inspira" w:cs="Arial"/>
          <w:lang w:eastAsia="zh-CN" w:bidi="he-IL"/>
        </w:rPr>
      </w:pPr>
      <w:r>
        <w:rPr>
          <w:rFonts w:ascii="GE Inspira" w:eastAsia="Arial Unicode MS" w:hAnsi="GE Inspira" w:cs="Arial"/>
          <w:lang w:eastAsia="zh-CN" w:bidi="he-IL"/>
        </w:rPr>
        <w:t xml:space="preserve"> </w:t>
      </w:r>
    </w:p>
    <w:p w:rsidR="00121770" w:rsidRDefault="00A77CED" w:rsidP="00121770">
      <w:r>
        <w:t>The objective</w:t>
      </w:r>
      <w:r w:rsidR="005167A4">
        <w:t>s</w:t>
      </w:r>
      <w:r w:rsidR="000E2213">
        <w:t xml:space="preserve"> </w:t>
      </w:r>
      <w:r w:rsidR="005167A4">
        <w:t>are</w:t>
      </w:r>
      <w:r w:rsidR="000E2213">
        <w:t xml:space="preserve"> to </w:t>
      </w:r>
      <w:r>
        <w:t xml:space="preserve">observe, </w:t>
      </w:r>
      <w:r w:rsidR="000E2213">
        <w:t>interact with the users and prospect</w:t>
      </w:r>
      <w:r>
        <w:t>ive</w:t>
      </w:r>
      <w:r w:rsidR="000E2213">
        <w:t xml:space="preserve"> </w:t>
      </w:r>
      <w:r w:rsidR="007B537C">
        <w:t>buyers</w:t>
      </w:r>
      <w:r w:rsidR="006350C6">
        <w:t xml:space="preserve"> to know their </w:t>
      </w:r>
      <w:r w:rsidR="006057B3">
        <w:t xml:space="preserve">needs </w:t>
      </w:r>
      <w:r w:rsidR="006350C6">
        <w:t xml:space="preserve">and understand their feelings </w:t>
      </w:r>
      <w:r w:rsidR="006057B3">
        <w:t xml:space="preserve">when </w:t>
      </w:r>
      <w:r w:rsidR="005167A4">
        <w:t>they use</w:t>
      </w:r>
      <w:r w:rsidR="00E0111B">
        <w:t xml:space="preserve"> a refrigerator</w:t>
      </w:r>
      <w:r w:rsidR="00157E2B">
        <w:t>. B</w:t>
      </w:r>
      <w:r w:rsidR="006801ED">
        <w:t>asically, what</w:t>
      </w:r>
      <w:r w:rsidR="006057B3">
        <w:t xml:space="preserve"> they see as </w:t>
      </w:r>
      <w:r w:rsidR="00BE2540">
        <w:t>limitations</w:t>
      </w:r>
      <w:r w:rsidR="006A2F95">
        <w:t xml:space="preserve"> in their usage and what things they </w:t>
      </w:r>
      <w:r w:rsidR="006801ED">
        <w:t>desire</w:t>
      </w:r>
      <w:r w:rsidR="006A2F95">
        <w:t xml:space="preserve"> when buying a new </w:t>
      </w:r>
      <w:r w:rsidR="006A4896">
        <w:t>refrigerator</w:t>
      </w:r>
      <w:r w:rsidR="00157E2B">
        <w:t xml:space="preserve"> </w:t>
      </w:r>
      <w:r w:rsidR="00C63581">
        <w:t>will be good opportunities to increase the ease of use and satisfy users</w:t>
      </w:r>
      <w:r w:rsidR="00157E2B">
        <w:t>.</w:t>
      </w:r>
    </w:p>
    <w:p w:rsidR="00C65286" w:rsidRDefault="00E24272" w:rsidP="00641332">
      <w:pPr>
        <w:pStyle w:val="Heading1"/>
      </w:pPr>
      <w:bookmarkStart w:id="1" w:name="_Toc294859728"/>
      <w:r>
        <w:t xml:space="preserve">Results and </w:t>
      </w:r>
      <w:r w:rsidR="00641332">
        <w:t>Analysis</w:t>
      </w:r>
      <w:bookmarkEnd w:id="1"/>
    </w:p>
    <w:p w:rsidR="00EA01FA" w:rsidRDefault="00EA01FA" w:rsidP="00641332">
      <w:r>
        <w:t>To lead in the competition you need to hear</w:t>
      </w:r>
      <w:r w:rsidR="00F1197E">
        <w:t xml:space="preserve"> and</w:t>
      </w:r>
      <w:r>
        <w:t xml:space="preserve"> understand </w:t>
      </w:r>
      <w:r w:rsidR="00F1197E">
        <w:t xml:space="preserve">the voice of customers, </w:t>
      </w:r>
      <w:r>
        <w:t>potential buyers, and all the stakeholders</w:t>
      </w:r>
      <w:r w:rsidR="00F1197E">
        <w:t xml:space="preserve"> and adapt</w:t>
      </w:r>
      <w:r w:rsidR="00B82DC0">
        <w:t>ing the</w:t>
      </w:r>
      <w:r w:rsidR="00F1197E">
        <w:t xml:space="preserve"> </w:t>
      </w:r>
      <w:r w:rsidR="00AE1715">
        <w:t>product/business</w:t>
      </w:r>
      <w:r w:rsidR="00F1197E">
        <w:t xml:space="preserve"> strategies accordingly</w:t>
      </w:r>
      <w:r>
        <w:t xml:space="preserve">. The current problem belongs to </w:t>
      </w:r>
      <w:r w:rsidR="00805D19">
        <w:t xml:space="preserve">the </w:t>
      </w:r>
      <w:r>
        <w:t xml:space="preserve">refrigerator </w:t>
      </w:r>
      <w:r w:rsidR="00F1197E">
        <w:t>market segment and the problem is</w:t>
      </w:r>
      <w:r>
        <w:t xml:space="preserve"> how we can </w:t>
      </w:r>
      <w:r w:rsidR="00F1197E">
        <w:t>satisfy variety of users by</w:t>
      </w:r>
      <w:r>
        <w:t xml:space="preserve"> delivering better quality and f</w:t>
      </w:r>
      <w:r w:rsidR="009D73C0">
        <w:t>eature rich refrigerator meeting their needs</w:t>
      </w:r>
      <w:r>
        <w:t>.</w:t>
      </w:r>
    </w:p>
    <w:p w:rsidR="007A077F" w:rsidRDefault="00AE1715" w:rsidP="00641332">
      <w:r>
        <w:t>For solving this problem,</w:t>
      </w:r>
      <w:r w:rsidR="00000F40">
        <w:t xml:space="preserve"> we needed to collect, process the data of</w:t>
      </w:r>
      <w:r w:rsidR="00014A7B">
        <w:t xml:space="preserve"> how different types of users use a refrigerator and what features they se</w:t>
      </w:r>
      <w:r w:rsidR="00A13A34">
        <w:t xml:space="preserve">e in a refrigerator that </w:t>
      </w:r>
      <w:r w:rsidR="004F1D35">
        <w:t>they will</w:t>
      </w:r>
      <w:r w:rsidR="00014A7B">
        <w:t xml:space="preserve"> surely buy if one such refrigerator comes to </w:t>
      </w:r>
      <w:r>
        <w:t xml:space="preserve">the </w:t>
      </w:r>
      <w:r w:rsidR="00014A7B">
        <w:t>market.</w:t>
      </w:r>
      <w:r w:rsidR="002B08C4">
        <w:t xml:space="preserve"> We will discuss below how we came to the same frame </w:t>
      </w:r>
      <w:r>
        <w:t xml:space="preserve">and thinking level </w:t>
      </w:r>
      <w:r w:rsidR="002B08C4">
        <w:t xml:space="preserve">in which </w:t>
      </w:r>
      <w:r w:rsidR="00A4164B">
        <w:t xml:space="preserve">the </w:t>
      </w:r>
      <w:r>
        <w:t>users</w:t>
      </w:r>
      <w:r w:rsidR="002B08C4">
        <w:t xml:space="preserve"> were thinking and what </w:t>
      </w:r>
      <w:r w:rsidR="007A077F">
        <w:t>recommendations</w:t>
      </w:r>
      <w:r w:rsidR="002B08C4">
        <w:t xml:space="preserve"> we proposed to achieve the desired </w:t>
      </w:r>
      <w:r w:rsidR="007A077F">
        <w:t>problem objective.</w:t>
      </w:r>
    </w:p>
    <w:p w:rsidR="007A077F" w:rsidRDefault="00C2539C" w:rsidP="00641332">
      <w:r>
        <w:t xml:space="preserve">We will walk you through the process that we followed from connecting with </w:t>
      </w:r>
      <w:r w:rsidR="007940C2">
        <w:t xml:space="preserve">the </w:t>
      </w:r>
      <w:r w:rsidR="009A6E4D">
        <w:t xml:space="preserve">users, getting their needs to build </w:t>
      </w:r>
      <w:r>
        <w:t xml:space="preserve">the solutions. Overview of the process is given </w:t>
      </w:r>
      <w:r w:rsidR="0018457C">
        <w:t>below;</w:t>
      </w:r>
      <w:r>
        <w:t xml:space="preserve"> detailed steps will be </w:t>
      </w:r>
      <w:r w:rsidR="0018457C">
        <w:t>explained in</w:t>
      </w:r>
      <w:r>
        <w:t xml:space="preserve"> s</w:t>
      </w:r>
      <w:r w:rsidR="00240BD7">
        <w:t>ufficient depth in this section after the overview.</w:t>
      </w:r>
    </w:p>
    <w:p w:rsidR="007E323D" w:rsidRDefault="00B44516" w:rsidP="00B44516">
      <w:pPr>
        <w:pStyle w:val="ListParagraph"/>
        <w:numPr>
          <w:ilvl w:val="0"/>
          <w:numId w:val="22"/>
        </w:numPr>
      </w:pPr>
      <w:r>
        <w:t>Understanding</w:t>
      </w:r>
      <w:r w:rsidR="009B1E15">
        <w:t xml:space="preserve"> the</w:t>
      </w:r>
      <w:r>
        <w:t xml:space="preserve"> problem and its background</w:t>
      </w:r>
    </w:p>
    <w:p w:rsidR="00B44516" w:rsidRDefault="007E323D" w:rsidP="00B44516">
      <w:pPr>
        <w:pStyle w:val="ListParagraph"/>
        <w:numPr>
          <w:ilvl w:val="0"/>
          <w:numId w:val="22"/>
        </w:numPr>
      </w:pPr>
      <w:r>
        <w:t>Planning the journey ahead</w:t>
      </w:r>
      <w:r w:rsidR="00B44516">
        <w:t xml:space="preserve"> </w:t>
      </w:r>
    </w:p>
    <w:p w:rsidR="00B44516" w:rsidRDefault="00B44516" w:rsidP="00B44516">
      <w:pPr>
        <w:pStyle w:val="ListParagraph"/>
        <w:numPr>
          <w:ilvl w:val="0"/>
          <w:numId w:val="22"/>
        </w:numPr>
      </w:pPr>
      <w:r>
        <w:t xml:space="preserve">Goal settings for user observations </w:t>
      </w:r>
    </w:p>
    <w:p w:rsidR="00B44516" w:rsidRDefault="008B5D7D" w:rsidP="00B44516">
      <w:pPr>
        <w:pStyle w:val="ListParagraph"/>
        <w:numPr>
          <w:ilvl w:val="0"/>
          <w:numId w:val="22"/>
        </w:numPr>
      </w:pPr>
      <w:r>
        <w:t>S</w:t>
      </w:r>
      <w:r w:rsidR="00B44516">
        <w:t>trategy for interviews</w:t>
      </w:r>
    </w:p>
    <w:p w:rsidR="00B44516" w:rsidRDefault="00AB054F" w:rsidP="00B44516">
      <w:pPr>
        <w:pStyle w:val="ListParagraph"/>
        <w:numPr>
          <w:ilvl w:val="0"/>
          <w:numId w:val="22"/>
        </w:numPr>
      </w:pPr>
      <w:r>
        <w:t>P</w:t>
      </w:r>
      <w:r w:rsidR="00B44516">
        <w:t>re observation data</w:t>
      </w:r>
      <w:r w:rsidR="008B5D7D">
        <w:t xml:space="preserve"> and questionnaire</w:t>
      </w:r>
    </w:p>
    <w:p w:rsidR="00B44516" w:rsidRDefault="00B44516" w:rsidP="00B44516">
      <w:pPr>
        <w:pStyle w:val="ListParagraph"/>
        <w:numPr>
          <w:ilvl w:val="0"/>
          <w:numId w:val="22"/>
        </w:numPr>
      </w:pPr>
      <w:r>
        <w:t>Observation</w:t>
      </w:r>
    </w:p>
    <w:p w:rsidR="00B44516" w:rsidRDefault="00B44516" w:rsidP="00B44516">
      <w:pPr>
        <w:pStyle w:val="ListParagraph"/>
        <w:numPr>
          <w:ilvl w:val="0"/>
          <w:numId w:val="22"/>
        </w:numPr>
      </w:pPr>
      <w:r>
        <w:t>Debriefing</w:t>
      </w:r>
    </w:p>
    <w:p w:rsidR="00B44516" w:rsidRDefault="00B44516" w:rsidP="00B44516">
      <w:pPr>
        <w:pStyle w:val="ListParagraph"/>
        <w:numPr>
          <w:ilvl w:val="0"/>
          <w:numId w:val="22"/>
        </w:numPr>
      </w:pPr>
      <w:r>
        <w:t>Data analysis and categorization</w:t>
      </w:r>
    </w:p>
    <w:p w:rsidR="00B44516" w:rsidRDefault="00AE3A4F" w:rsidP="00B44516">
      <w:pPr>
        <w:pStyle w:val="ListParagraph"/>
        <w:numPr>
          <w:ilvl w:val="0"/>
          <w:numId w:val="22"/>
        </w:numPr>
      </w:pPr>
      <w:r>
        <w:t>Finding</w:t>
      </w:r>
      <w:r w:rsidR="00B44516">
        <w:t xml:space="preserve"> improvement areas </w:t>
      </w:r>
      <w:r w:rsidR="00597E12">
        <w:t>and</w:t>
      </w:r>
      <w:r w:rsidR="00B44516">
        <w:t xml:space="preserve"> recommendations.</w:t>
      </w:r>
    </w:p>
    <w:p w:rsidR="00B44516" w:rsidRDefault="00B44516" w:rsidP="00B44516">
      <w:pPr>
        <w:pStyle w:val="ListParagraph"/>
        <w:numPr>
          <w:ilvl w:val="0"/>
          <w:numId w:val="22"/>
        </w:numPr>
      </w:pPr>
      <w:r>
        <w:t>Ideation, evaluation, and prototyping</w:t>
      </w:r>
    </w:p>
    <w:p w:rsidR="00B44516" w:rsidRDefault="00B44516" w:rsidP="00B44516">
      <w:r>
        <w:t xml:space="preserve">Let’s discuss these process steps one by one in </w:t>
      </w:r>
      <w:r w:rsidR="00CF3730">
        <w:t xml:space="preserve">context of how we performed </w:t>
      </w:r>
      <w:r w:rsidR="0016064A">
        <w:t>them</w:t>
      </w:r>
      <w:r>
        <w:t xml:space="preserve"> and what artifacts we collected and analyzed at every step.</w:t>
      </w:r>
    </w:p>
    <w:p w:rsidR="00C2539C" w:rsidRDefault="008B01B9" w:rsidP="00B44516">
      <w:pPr>
        <w:pStyle w:val="Heading2"/>
      </w:pPr>
      <w:r>
        <w:t>Understanding p</w:t>
      </w:r>
      <w:r w:rsidR="00C2539C">
        <w:t xml:space="preserve">roblem </w:t>
      </w:r>
      <w:r w:rsidR="0018457C">
        <w:t xml:space="preserve">and its background </w:t>
      </w:r>
    </w:p>
    <w:p w:rsidR="00CB5046" w:rsidRDefault="00CB5046" w:rsidP="00CB5046">
      <w:r>
        <w:t xml:space="preserve">The main purpose of this exercise was to understand the problem and its context. We have discussed this part in the </w:t>
      </w:r>
      <w:r w:rsidR="008160DB">
        <w:t>start</w:t>
      </w:r>
      <w:r>
        <w:t xml:space="preserve"> of Section 2.</w:t>
      </w:r>
    </w:p>
    <w:p w:rsidR="00E40F1B" w:rsidRDefault="00E40F1B" w:rsidP="00E40F1B">
      <w:pPr>
        <w:pStyle w:val="Heading2"/>
      </w:pPr>
      <w:r>
        <w:lastRenderedPageBreak/>
        <w:t>Planning the journey ahead</w:t>
      </w:r>
    </w:p>
    <w:p w:rsidR="00D62871" w:rsidRDefault="00216400" w:rsidP="00E40F1B">
      <w:pPr>
        <w:ind w:left="1"/>
      </w:pPr>
      <w:r>
        <w:t xml:space="preserve">We planned what exactly we need to do next and what different steps we have to follow to reach till the solutions. </w:t>
      </w:r>
      <w:r w:rsidR="00D62871">
        <w:t>We discussed in the team that we need to interact with the users in best possible ways. To achieve this objective we define</w:t>
      </w:r>
      <w:r w:rsidR="006336EC">
        <w:t>d</w:t>
      </w:r>
      <w:r w:rsidR="00D62871">
        <w:t xml:space="preserve"> our goals and scope </w:t>
      </w:r>
      <w:r w:rsidR="001C483C">
        <w:t>under</w:t>
      </w:r>
      <w:r w:rsidR="00D62871">
        <w:t xml:space="preserve"> which we will be interacting with the end users and the stake holders.</w:t>
      </w:r>
      <w:r w:rsidR="002408F3">
        <w:t xml:space="preserve"> We planned to do the team work till the data consolidations and after that solutions/prototypes will be done individually.</w:t>
      </w:r>
    </w:p>
    <w:p w:rsidR="00E40F1B" w:rsidRPr="007E323D" w:rsidRDefault="00216400" w:rsidP="00E40F1B">
      <w:pPr>
        <w:ind w:left="1"/>
      </w:pPr>
      <w:r>
        <w:t xml:space="preserve">This planning resulted in </w:t>
      </w:r>
      <w:r w:rsidR="00FC1D99">
        <w:t>steps</w:t>
      </w:r>
      <w:r>
        <w:t xml:space="preserve"> from 2.3 to </w:t>
      </w:r>
      <w:r w:rsidR="008D7D83">
        <w:t>2.10 below.</w:t>
      </w:r>
    </w:p>
    <w:p w:rsidR="00C2539C" w:rsidRDefault="0018457C" w:rsidP="00B44516">
      <w:pPr>
        <w:pStyle w:val="Heading2"/>
      </w:pPr>
      <w:r>
        <w:t xml:space="preserve">Goal settings for user observations </w:t>
      </w:r>
    </w:p>
    <w:p w:rsidR="007E323D" w:rsidRDefault="007E323D" w:rsidP="007E323D">
      <w:pPr>
        <w:ind w:left="1"/>
      </w:pPr>
      <w:r>
        <w:t>We defined the goals and scope of</w:t>
      </w:r>
      <w:r w:rsidR="00D62871">
        <w:t xml:space="preserve"> </w:t>
      </w:r>
      <w:r w:rsidR="006C06AB">
        <w:t xml:space="preserve">our </w:t>
      </w:r>
      <w:r w:rsidR="00AB7B91">
        <w:t xml:space="preserve">tasks which will guide </w:t>
      </w:r>
      <w:r w:rsidR="006C06AB">
        <w:t xml:space="preserve">and keep </w:t>
      </w:r>
      <w:r w:rsidR="00AB7B91">
        <w:t xml:space="preserve">us </w:t>
      </w:r>
      <w:r w:rsidR="006C06AB">
        <w:t>on track</w:t>
      </w:r>
      <w:r w:rsidR="00AB7B91">
        <w:t xml:space="preserve"> in the data collection process and user observations.</w:t>
      </w:r>
    </w:p>
    <w:p w:rsidR="00AB7B91" w:rsidRDefault="00AB7B91" w:rsidP="006C06AB">
      <w:pPr>
        <w:ind w:left="1"/>
      </w:pPr>
      <w:r>
        <w:t>Below are the goals we brainstormed and scoped as our boundary:</w:t>
      </w:r>
    </w:p>
    <w:p w:rsidR="00AB7B91" w:rsidRDefault="00AB7B91" w:rsidP="00FC612D">
      <w:pPr>
        <w:pStyle w:val="Heading3"/>
      </w:pPr>
      <w:r>
        <w:t>Usage type of Refrigerator</w:t>
      </w:r>
    </w:p>
    <w:p w:rsidR="006C06AB" w:rsidRDefault="00AB7B91" w:rsidP="00AB7B91">
      <w:pPr>
        <w:pStyle w:val="ListParagraph"/>
        <w:ind w:left="361"/>
      </w:pPr>
      <w:r>
        <w:t xml:space="preserve">For example: making ice, water cooling, protecting perishable food items, </w:t>
      </w:r>
      <w:r w:rsidR="00A866FB">
        <w:t xml:space="preserve">storing milk, meat, </w:t>
      </w:r>
      <w:r>
        <w:t>etc.</w:t>
      </w:r>
    </w:p>
    <w:p w:rsidR="00AB7B91" w:rsidRDefault="006C06AB" w:rsidP="00FC612D">
      <w:pPr>
        <w:pStyle w:val="Heading3"/>
      </w:pPr>
      <w:r>
        <w:t xml:space="preserve">Functionality improvements </w:t>
      </w:r>
    </w:p>
    <w:p w:rsidR="006C06AB" w:rsidRDefault="00AB7B91" w:rsidP="00AB7B91">
      <w:pPr>
        <w:pStyle w:val="ListParagraph"/>
        <w:ind w:left="361"/>
      </w:pPr>
      <w:r>
        <w:t xml:space="preserve">For example: </w:t>
      </w:r>
      <w:r w:rsidR="006C06AB">
        <w:t>fast</w:t>
      </w:r>
      <w:r>
        <w:t>er</w:t>
      </w:r>
      <w:r w:rsidR="006C06AB">
        <w:t xml:space="preserve"> cooling, </w:t>
      </w:r>
      <w:r>
        <w:t>uniform</w:t>
      </w:r>
      <w:r w:rsidR="006C06AB">
        <w:t xml:space="preserve"> temp</w:t>
      </w:r>
      <w:r>
        <w:t>erature at around all the</w:t>
      </w:r>
      <w:r w:rsidR="006C06AB">
        <w:t xml:space="preserve"> corners, odor </w:t>
      </w:r>
      <w:r>
        <w:t xml:space="preserve">detection and </w:t>
      </w:r>
      <w:r w:rsidR="006C06AB">
        <w:t>control, capacity indicator, rotten item indicator</w:t>
      </w:r>
      <w:r>
        <w:t>, etc.</w:t>
      </w:r>
    </w:p>
    <w:p w:rsidR="00AB7B91" w:rsidRDefault="006C06AB" w:rsidP="00FC612D">
      <w:pPr>
        <w:pStyle w:val="Heading3"/>
      </w:pPr>
      <w:r>
        <w:t>Design improvements</w:t>
      </w:r>
    </w:p>
    <w:p w:rsidR="006C06AB" w:rsidRDefault="00AB7B91" w:rsidP="00AB7B91">
      <w:pPr>
        <w:pStyle w:val="ListParagraph"/>
        <w:ind w:left="361"/>
      </w:pPr>
      <w:r>
        <w:t xml:space="preserve">For example: </w:t>
      </w:r>
      <w:r w:rsidR="006C06AB">
        <w:t>exterior</w:t>
      </w:r>
      <w:r>
        <w:t>s</w:t>
      </w:r>
      <w:r w:rsidR="006C06AB">
        <w:t xml:space="preserve"> and interior</w:t>
      </w:r>
      <w:r>
        <w:t>s, mobility, accessing door</w:t>
      </w:r>
      <w:r w:rsidR="006C06AB">
        <w:t xml:space="preserve">, </w:t>
      </w:r>
      <w:r>
        <w:t>modular design</w:t>
      </w:r>
      <w:r w:rsidR="006C06AB">
        <w:t>,</w:t>
      </w:r>
      <w:r>
        <w:t xml:space="preserve"> noiseless operation etc.</w:t>
      </w:r>
      <w:r w:rsidR="006C06AB">
        <w:t xml:space="preserve"> </w:t>
      </w:r>
    </w:p>
    <w:p w:rsidR="006C06AB" w:rsidRDefault="00AB7B91" w:rsidP="00FC612D">
      <w:pPr>
        <w:pStyle w:val="Heading3"/>
      </w:pPr>
      <w:r>
        <w:t xml:space="preserve">Reduced energy consumption </w:t>
      </w:r>
    </w:p>
    <w:p w:rsidR="006C06AB" w:rsidRDefault="00AB7B91" w:rsidP="00FC612D">
      <w:pPr>
        <w:pStyle w:val="Heading3"/>
      </w:pPr>
      <w:r>
        <w:t>Understanding type</w:t>
      </w:r>
      <w:r w:rsidR="00604B51">
        <w:t>s</w:t>
      </w:r>
      <w:r>
        <w:t xml:space="preserve"> of users (Age</w:t>
      </w:r>
      <w:r w:rsidR="006C06AB">
        <w:t xml:space="preserve">, Sex, Culture, </w:t>
      </w:r>
      <w:r>
        <w:t xml:space="preserve">and </w:t>
      </w:r>
      <w:r w:rsidR="006C06AB">
        <w:t>location</w:t>
      </w:r>
      <w:r>
        <w:t xml:space="preserve"> wise</w:t>
      </w:r>
      <w:r w:rsidR="006C06AB">
        <w:t xml:space="preserve">, </w:t>
      </w:r>
      <w:r>
        <w:t>etc.</w:t>
      </w:r>
      <w:r w:rsidR="006C06AB">
        <w:t>)</w:t>
      </w:r>
    </w:p>
    <w:p w:rsidR="0060458A" w:rsidRPr="007E323D" w:rsidRDefault="0060458A" w:rsidP="0060458A"/>
    <w:p w:rsidR="004D013B" w:rsidRDefault="00867669" w:rsidP="00B44516">
      <w:pPr>
        <w:pStyle w:val="Heading2"/>
      </w:pPr>
      <w:r>
        <w:t>S</w:t>
      </w:r>
      <w:r w:rsidR="004D013B">
        <w:t xml:space="preserve">trategy for </w:t>
      </w:r>
      <w:r w:rsidR="00A934C3">
        <w:t>observation</w:t>
      </w:r>
    </w:p>
    <w:p w:rsidR="00DC56D4" w:rsidRDefault="00DC56D4" w:rsidP="00DC56D4">
      <w:r>
        <w:t>We used the following user observation methods explained with the reasons.</w:t>
      </w:r>
    </w:p>
    <w:p w:rsidR="00202BE7" w:rsidRDefault="00A05606" w:rsidP="00202BE7">
      <w:pPr>
        <w:pStyle w:val="Heading3"/>
      </w:pPr>
      <w:r>
        <w:t xml:space="preserve">User </w:t>
      </w:r>
      <w:r w:rsidR="00E259F9">
        <w:t xml:space="preserve">Interviews </w:t>
      </w:r>
    </w:p>
    <w:p w:rsidR="00202BE7" w:rsidRDefault="00E575B9" w:rsidP="00202BE7">
      <w:pPr>
        <w:pStyle w:val="Heading3"/>
        <w:numPr>
          <w:ilvl w:val="0"/>
          <w:numId w:val="0"/>
        </w:numPr>
        <w:rPr>
          <w:b w:val="0"/>
        </w:rPr>
      </w:pPr>
      <w:r>
        <w:rPr>
          <w:b w:val="0"/>
        </w:rPr>
        <w:t xml:space="preserve">It can be done </w:t>
      </w:r>
      <w:r w:rsidRPr="004C2177">
        <w:rPr>
          <w:b w:val="0"/>
        </w:rPr>
        <w:t>in</w:t>
      </w:r>
      <w:r w:rsidR="00E259F9" w:rsidRPr="004C2177">
        <w:rPr>
          <w:b w:val="0"/>
        </w:rPr>
        <w:t xml:space="preserve"> person or over the phone.</w:t>
      </w:r>
      <w:r w:rsidR="00690467" w:rsidRPr="004C2177">
        <w:rPr>
          <w:b w:val="0"/>
        </w:rPr>
        <w:t xml:space="preserve"> </w:t>
      </w:r>
      <w:r w:rsidR="00E259F9" w:rsidRPr="004C2177">
        <w:rPr>
          <w:b w:val="0"/>
        </w:rPr>
        <w:t xml:space="preserve">It is </w:t>
      </w:r>
      <w:r w:rsidR="00C05364">
        <w:rPr>
          <w:b w:val="0"/>
        </w:rPr>
        <w:t xml:space="preserve">one of </w:t>
      </w:r>
      <w:r w:rsidR="00E259F9" w:rsidRPr="004C2177">
        <w:rPr>
          <w:b w:val="0"/>
        </w:rPr>
        <w:t xml:space="preserve">the best techniques </w:t>
      </w:r>
      <w:r w:rsidR="00202BE7" w:rsidRPr="004C2177">
        <w:rPr>
          <w:b w:val="0"/>
        </w:rPr>
        <w:t>because you directly interact with a user and can interject questions in a dynamic environment.</w:t>
      </w:r>
    </w:p>
    <w:p w:rsidR="00406FFC" w:rsidRPr="00406FFC" w:rsidRDefault="00406FFC" w:rsidP="00406FFC"/>
    <w:p w:rsidR="00E259F9" w:rsidRPr="00202BE7" w:rsidRDefault="00E259F9" w:rsidP="00202BE7">
      <w:pPr>
        <w:pStyle w:val="Heading3"/>
      </w:pPr>
      <w:r w:rsidRPr="00202BE7">
        <w:lastRenderedPageBreak/>
        <w:t>Participatory observation with context</w:t>
      </w:r>
    </w:p>
    <w:p w:rsidR="00E259F9" w:rsidRPr="004C2177" w:rsidRDefault="00690467" w:rsidP="00202BE7">
      <w:pPr>
        <w:pStyle w:val="Heading3"/>
        <w:numPr>
          <w:ilvl w:val="0"/>
          <w:numId w:val="0"/>
        </w:numPr>
        <w:rPr>
          <w:b w:val="0"/>
        </w:rPr>
      </w:pPr>
      <w:r w:rsidRPr="004C2177">
        <w:rPr>
          <w:b w:val="0"/>
        </w:rPr>
        <w:t>To</w:t>
      </w:r>
      <w:r w:rsidR="00E259F9" w:rsidRPr="004C2177">
        <w:rPr>
          <w:b w:val="0"/>
        </w:rPr>
        <w:t xml:space="preserve"> understand things from the point of view of users and </w:t>
      </w:r>
      <w:r w:rsidR="00E259F9" w:rsidRPr="004C2177">
        <w:rPr>
          <w:b w:val="0"/>
        </w:rPr>
        <w:tab/>
        <w:t>maki</w:t>
      </w:r>
      <w:r w:rsidRPr="004C2177">
        <w:rPr>
          <w:b w:val="0"/>
        </w:rPr>
        <w:t xml:space="preserve">ng </w:t>
      </w:r>
      <w:r w:rsidR="005E1BDD" w:rsidRPr="004C2177">
        <w:rPr>
          <w:b w:val="0"/>
        </w:rPr>
        <w:t>them</w:t>
      </w:r>
      <w:r w:rsidRPr="004C2177">
        <w:rPr>
          <w:b w:val="0"/>
        </w:rPr>
        <w:t xml:space="preserve"> feel comfortable that we are</w:t>
      </w:r>
      <w:r w:rsidR="00E259F9" w:rsidRPr="004C2177">
        <w:rPr>
          <w:b w:val="0"/>
        </w:rPr>
        <w:t xml:space="preserve"> there to help them</w:t>
      </w:r>
      <w:r w:rsidRPr="004C2177">
        <w:rPr>
          <w:b w:val="0"/>
        </w:rPr>
        <w:t xml:space="preserve"> </w:t>
      </w:r>
      <w:r w:rsidR="00E259F9" w:rsidRPr="004C2177">
        <w:rPr>
          <w:b w:val="0"/>
        </w:rPr>
        <w:t xml:space="preserve">and solve their problems. You can see them using or working with the </w:t>
      </w:r>
      <w:r w:rsidRPr="004C2177">
        <w:rPr>
          <w:b w:val="0"/>
        </w:rPr>
        <w:t xml:space="preserve">refrigerators </w:t>
      </w:r>
      <w:r w:rsidR="00E259F9" w:rsidRPr="004C2177">
        <w:rPr>
          <w:b w:val="0"/>
        </w:rPr>
        <w:t>and observe their particular way of doing some things and can interject your</w:t>
      </w:r>
      <w:r w:rsidRPr="004C2177">
        <w:rPr>
          <w:b w:val="0"/>
        </w:rPr>
        <w:t xml:space="preserve"> questions</w:t>
      </w:r>
      <w:r w:rsidR="00E259F9" w:rsidRPr="004C2177">
        <w:rPr>
          <w:b w:val="0"/>
        </w:rPr>
        <w:t>.</w:t>
      </w:r>
    </w:p>
    <w:p w:rsidR="00E259F9" w:rsidRDefault="00E259F9" w:rsidP="00202BE7">
      <w:pPr>
        <w:pStyle w:val="Heading3"/>
      </w:pPr>
      <w:r>
        <w:t xml:space="preserve">Surveys </w:t>
      </w:r>
    </w:p>
    <w:p w:rsidR="00E259F9" w:rsidRPr="00EE2587" w:rsidRDefault="00690467" w:rsidP="00202BE7">
      <w:pPr>
        <w:pStyle w:val="Heading3"/>
        <w:numPr>
          <w:ilvl w:val="0"/>
          <w:numId w:val="0"/>
        </w:numPr>
        <w:rPr>
          <w:b w:val="0"/>
        </w:rPr>
      </w:pPr>
      <w:r w:rsidRPr="00EE2587">
        <w:rPr>
          <w:b w:val="0"/>
        </w:rPr>
        <w:t>Facebook</w:t>
      </w:r>
      <w:r w:rsidR="00E259F9" w:rsidRPr="00EE2587">
        <w:rPr>
          <w:b w:val="0"/>
        </w:rPr>
        <w:t xml:space="preserve"> polls for getting problems from </w:t>
      </w:r>
      <w:r w:rsidRPr="00EE2587">
        <w:rPr>
          <w:b w:val="0"/>
        </w:rPr>
        <w:t>variety</w:t>
      </w:r>
      <w:r w:rsidR="00E259F9" w:rsidRPr="00EE2587">
        <w:rPr>
          <w:b w:val="0"/>
        </w:rPr>
        <w:t xml:space="preserve"> of the users.</w:t>
      </w:r>
      <w:r w:rsidRPr="00EE2587">
        <w:rPr>
          <w:b w:val="0"/>
        </w:rPr>
        <w:t xml:space="preserve"> We received </w:t>
      </w:r>
      <w:r w:rsidR="004A484A" w:rsidRPr="00EE2587">
        <w:rPr>
          <w:b w:val="0"/>
        </w:rPr>
        <w:t>~</w:t>
      </w:r>
      <w:r w:rsidR="008B30CB" w:rsidRPr="00EE2587">
        <w:rPr>
          <w:b w:val="0"/>
        </w:rPr>
        <w:t>10 survey results by using this method.</w:t>
      </w:r>
      <w:r w:rsidR="00517B41" w:rsidRPr="00EE2587">
        <w:rPr>
          <w:b w:val="0"/>
        </w:rPr>
        <w:t xml:space="preserve"> (Refer Point </w:t>
      </w:r>
      <w:r w:rsidR="00E57179">
        <w:rPr>
          <w:b w:val="0"/>
        </w:rPr>
        <w:t>4</w:t>
      </w:r>
      <w:r w:rsidR="00517B41" w:rsidRPr="00EE2587">
        <w:rPr>
          <w:b w:val="0"/>
        </w:rPr>
        <w:t xml:space="preserve"> in Section 2 of Design Study Summary)</w:t>
      </w:r>
      <w:r w:rsidR="009C2BC5" w:rsidRPr="00EE2587">
        <w:rPr>
          <w:b w:val="0"/>
        </w:rPr>
        <w:t>.</w:t>
      </w:r>
    </w:p>
    <w:p w:rsidR="00E259F9" w:rsidRDefault="00E259F9" w:rsidP="00202BE7">
      <w:pPr>
        <w:pStyle w:val="Heading3"/>
      </w:pPr>
      <w:r>
        <w:t>Video</w:t>
      </w:r>
    </w:p>
    <w:p w:rsidR="00E259F9" w:rsidRPr="00D36284" w:rsidRDefault="004F352B" w:rsidP="00202BE7">
      <w:pPr>
        <w:pStyle w:val="Heading3"/>
        <w:numPr>
          <w:ilvl w:val="0"/>
          <w:numId w:val="0"/>
        </w:numPr>
        <w:rPr>
          <w:b w:val="0"/>
        </w:rPr>
      </w:pPr>
      <w:r>
        <w:rPr>
          <w:b w:val="0"/>
        </w:rPr>
        <w:t>You</w:t>
      </w:r>
      <w:r w:rsidR="00E259F9" w:rsidRPr="00D36284">
        <w:rPr>
          <w:b w:val="0"/>
        </w:rPr>
        <w:t xml:space="preserve"> get the feel of </w:t>
      </w:r>
      <w:r w:rsidR="008B30CB" w:rsidRPr="00D36284">
        <w:rPr>
          <w:b w:val="0"/>
        </w:rPr>
        <w:t>behavior</w:t>
      </w:r>
      <w:r w:rsidR="00E259F9" w:rsidRPr="00D36284">
        <w:rPr>
          <w:b w:val="0"/>
        </w:rPr>
        <w:t>/dynamic flow of refrigerator</w:t>
      </w:r>
      <w:r w:rsidR="008B30CB" w:rsidRPr="00D36284">
        <w:rPr>
          <w:b w:val="0"/>
        </w:rPr>
        <w:t xml:space="preserve"> </w:t>
      </w:r>
      <w:r w:rsidR="00BD36D9">
        <w:rPr>
          <w:b w:val="0"/>
        </w:rPr>
        <w:t>and</w:t>
      </w:r>
      <w:r w:rsidR="00E259F9" w:rsidRPr="00D36284">
        <w:rPr>
          <w:b w:val="0"/>
        </w:rPr>
        <w:t xml:space="preserve"> usage workflow.</w:t>
      </w:r>
    </w:p>
    <w:p w:rsidR="00E259F9" w:rsidRDefault="000C6C89" w:rsidP="00202BE7">
      <w:pPr>
        <w:pStyle w:val="Heading3"/>
      </w:pPr>
      <w:r>
        <w:t>P</w:t>
      </w:r>
      <w:r w:rsidR="00E259F9">
        <w:t>hotos</w:t>
      </w:r>
    </w:p>
    <w:p w:rsidR="00E259F9" w:rsidRPr="00D06226" w:rsidRDefault="004F352B" w:rsidP="00202BE7">
      <w:pPr>
        <w:pStyle w:val="Heading3"/>
        <w:numPr>
          <w:ilvl w:val="0"/>
          <w:numId w:val="0"/>
        </w:numPr>
        <w:rPr>
          <w:b w:val="0"/>
        </w:rPr>
      </w:pPr>
      <w:r>
        <w:rPr>
          <w:b w:val="0"/>
        </w:rPr>
        <w:t>You can</w:t>
      </w:r>
      <w:r w:rsidR="00E259F9" w:rsidRPr="00D06226">
        <w:rPr>
          <w:b w:val="0"/>
        </w:rPr>
        <w:t xml:space="preserve"> point to a particula</w:t>
      </w:r>
      <w:r w:rsidR="000C6C89" w:rsidRPr="00D06226">
        <w:rPr>
          <w:b w:val="0"/>
        </w:rPr>
        <w:t>r problem or improvement area. P</w:t>
      </w:r>
      <w:r w:rsidR="00E259F9" w:rsidRPr="00D06226">
        <w:rPr>
          <w:b w:val="0"/>
        </w:rPr>
        <w:t xml:space="preserve">hotos are </w:t>
      </w:r>
      <w:r w:rsidR="000C6C89" w:rsidRPr="00D06226">
        <w:rPr>
          <w:b w:val="0"/>
        </w:rPr>
        <w:t>also</w:t>
      </w:r>
      <w:r w:rsidR="00690467" w:rsidRPr="00D06226">
        <w:rPr>
          <w:b w:val="0"/>
        </w:rPr>
        <w:t xml:space="preserve"> </w:t>
      </w:r>
      <w:r w:rsidR="00E259F9" w:rsidRPr="00D06226">
        <w:rPr>
          <w:b w:val="0"/>
        </w:rPr>
        <w:t>useful to give the feel of environment and layout.</w:t>
      </w:r>
    </w:p>
    <w:p w:rsidR="000C6C89" w:rsidRDefault="000C6C89" w:rsidP="000C6C89">
      <w:pPr>
        <w:pStyle w:val="Heading3"/>
      </w:pPr>
      <w:r>
        <w:t>Focus group</w:t>
      </w:r>
    </w:p>
    <w:p w:rsidR="00E259F9" w:rsidRPr="00E56746" w:rsidRDefault="000C6C89" w:rsidP="000C6C89">
      <w:pPr>
        <w:pStyle w:val="Heading3"/>
        <w:numPr>
          <w:ilvl w:val="0"/>
          <w:numId w:val="0"/>
        </w:numPr>
        <w:rPr>
          <w:b w:val="0"/>
        </w:rPr>
      </w:pPr>
      <w:r w:rsidRPr="00E56746">
        <w:rPr>
          <w:b w:val="0"/>
        </w:rPr>
        <w:t>To</w:t>
      </w:r>
      <w:r w:rsidR="00E259F9" w:rsidRPr="00E56746">
        <w:rPr>
          <w:b w:val="0"/>
        </w:rPr>
        <w:t xml:space="preserve"> collect the pre observation data with some interacting </w:t>
      </w:r>
      <w:r w:rsidRPr="00E56746">
        <w:rPr>
          <w:b w:val="0"/>
        </w:rPr>
        <w:t>group. We</w:t>
      </w:r>
      <w:r w:rsidR="00E259F9" w:rsidRPr="00E56746">
        <w:rPr>
          <w:b w:val="0"/>
        </w:rPr>
        <w:t xml:space="preserve"> three participant did</w:t>
      </w:r>
      <w:r w:rsidRPr="00E56746">
        <w:rPr>
          <w:b w:val="0"/>
        </w:rPr>
        <w:t xml:space="preserve"> the discussion among ourselves on </w:t>
      </w:r>
      <w:r w:rsidR="00AE0C32" w:rsidRPr="00E56746">
        <w:rPr>
          <w:b w:val="0"/>
        </w:rPr>
        <w:t>initial</w:t>
      </w:r>
      <w:r w:rsidRPr="00E56746">
        <w:rPr>
          <w:b w:val="0"/>
        </w:rPr>
        <w:t xml:space="preserve"> set of questions and basic understanding of the context.</w:t>
      </w:r>
    </w:p>
    <w:p w:rsidR="00202BE7" w:rsidRDefault="00202BE7" w:rsidP="00202BE7"/>
    <w:p w:rsidR="004D013B" w:rsidRDefault="00F6500B" w:rsidP="00B44516">
      <w:pPr>
        <w:pStyle w:val="Heading2"/>
      </w:pPr>
      <w:r>
        <w:t>P</w:t>
      </w:r>
      <w:r w:rsidR="004D013B">
        <w:t>re observation data</w:t>
      </w:r>
      <w:r w:rsidR="00FE3BF7">
        <w:t xml:space="preserve"> and questionnaire</w:t>
      </w:r>
    </w:p>
    <w:p w:rsidR="008B65A1" w:rsidRDefault="000B0EC5" w:rsidP="000B0EC5">
      <w:r>
        <w:t xml:space="preserve">In this step, we identified key contact persons who we will be contacting for the observation and did some pre research about </w:t>
      </w:r>
      <w:r w:rsidR="000D12AE">
        <w:t>our users</w:t>
      </w:r>
      <w:r>
        <w:t xml:space="preserve"> to prepare some personas.</w:t>
      </w:r>
    </w:p>
    <w:p w:rsidR="000B0EC5" w:rsidRDefault="000B0EC5" w:rsidP="000B0EC5">
      <w:r>
        <w:t xml:space="preserve"> We</w:t>
      </w:r>
      <w:r w:rsidR="00516E0F">
        <w:t xml:space="preserve"> also</w:t>
      </w:r>
      <w:r>
        <w:t xml:space="preserve"> planned</w:t>
      </w:r>
      <w:r w:rsidR="00516E0F">
        <w:t xml:space="preserve"> and estimated</w:t>
      </w:r>
      <w:r>
        <w:t xml:space="preserve"> the time duration during which we will be contacting them or observing them and scheduled prior meetings with them. Also, based on our goals we brainstormed some questions to be put in questionnaire. </w:t>
      </w:r>
      <w:r w:rsidR="00AB427D">
        <w:t>Goal wise q</w:t>
      </w:r>
      <w:r>
        <w:t>uestions are provided below</w:t>
      </w:r>
      <w:r w:rsidR="00AB427D">
        <w:t xml:space="preserve"> (for goals refer to section 2.3)</w:t>
      </w:r>
      <w:r>
        <w:t>:</w:t>
      </w:r>
    </w:p>
    <w:p w:rsidR="00083E00" w:rsidRDefault="00083E00" w:rsidP="004341CF">
      <w:pPr>
        <w:pStyle w:val="Heading3"/>
      </w:pPr>
      <w:r>
        <w:t>Usage</w:t>
      </w:r>
      <w:r w:rsidR="006C7F88">
        <w:t>/Functionality</w:t>
      </w:r>
      <w:r>
        <w:t xml:space="preserve"> types of a refrigerator.</w:t>
      </w:r>
    </w:p>
    <w:p w:rsidR="008B65A1" w:rsidRDefault="008B65A1" w:rsidP="008B65A1">
      <w:pPr>
        <w:pStyle w:val="NoSpacing"/>
      </w:pPr>
      <w:r>
        <w:t>Q1: What are you</w:t>
      </w:r>
      <w:r w:rsidR="00404F04">
        <w:t>r</w:t>
      </w:r>
      <w:r>
        <w:t xml:space="preserve"> different uses of a </w:t>
      </w:r>
      <w:r w:rsidR="00C67CCC">
        <w:t>refrigerator</w:t>
      </w:r>
      <w:r>
        <w:t xml:space="preserve"> like ice making, water cool</w:t>
      </w:r>
      <w:r w:rsidR="00AC2A80">
        <w:t>ing etc.?</w:t>
      </w:r>
    </w:p>
    <w:p w:rsidR="008B65A1" w:rsidRDefault="008B65A1" w:rsidP="008B65A1">
      <w:pPr>
        <w:pStyle w:val="NoSpacing"/>
      </w:pPr>
      <w:r>
        <w:tab/>
        <w:t xml:space="preserve">Q2. Can you briefly tell us your one day cycle of interaction with the </w:t>
      </w:r>
      <w:r w:rsidR="00C67CCC">
        <w:t>refrigerator</w:t>
      </w:r>
      <w:r>
        <w:t xml:space="preserve"> from Morning till </w:t>
      </w:r>
      <w:r w:rsidR="000A4DFC">
        <w:t>sleep?</w:t>
      </w:r>
      <w:r w:rsidR="00404F04">
        <w:t xml:space="preserve"> </w:t>
      </w:r>
      <w:r>
        <w:tab/>
        <w:t xml:space="preserve">You can only describe the things related to the use of </w:t>
      </w:r>
      <w:r w:rsidR="00C67CCC">
        <w:t>refrigerator</w:t>
      </w:r>
      <w:r>
        <w:t>, no personal data is required.</w:t>
      </w:r>
    </w:p>
    <w:p w:rsidR="008B65A1" w:rsidRDefault="008B65A1" w:rsidP="008B65A1">
      <w:pPr>
        <w:pStyle w:val="NoSpacing"/>
      </w:pPr>
      <w:r>
        <w:tab/>
        <w:t xml:space="preserve">Q3. Do you see any limitation in its usage like speed of cooling, hard to use and </w:t>
      </w:r>
      <w:r w:rsidR="000A4DFC">
        <w:t>cleaning?</w:t>
      </w:r>
    </w:p>
    <w:p w:rsidR="008B65A1" w:rsidRDefault="007B3FF7" w:rsidP="008B65A1">
      <w:pPr>
        <w:pStyle w:val="NoSpacing"/>
      </w:pPr>
      <w:r>
        <w:tab/>
        <w:t>Q4. Do</w:t>
      </w:r>
      <w:r w:rsidR="008B65A1">
        <w:t xml:space="preserve"> you want to suggest</w:t>
      </w:r>
      <w:r>
        <w:t xml:space="preserve"> new improvement or idea </w:t>
      </w:r>
      <w:r w:rsidR="008B65A1">
        <w:t xml:space="preserve">that can make </w:t>
      </w:r>
      <w:r w:rsidR="00C67CCC">
        <w:t>refrigerator</w:t>
      </w:r>
      <w:r w:rsidR="008B65A1">
        <w:t xml:space="preserve"> easy to use for you</w:t>
      </w:r>
      <w:r w:rsidR="000A4DFC">
        <w:t xml:space="preserve"> </w:t>
      </w:r>
      <w:r w:rsidR="000A4DFC">
        <w:tab/>
        <w:t>or other people?</w:t>
      </w:r>
    </w:p>
    <w:p w:rsidR="008B65A1" w:rsidRDefault="008B65A1" w:rsidP="008B65A1">
      <w:pPr>
        <w:pStyle w:val="NoSpacing"/>
      </w:pPr>
      <w:r>
        <w:tab/>
        <w:t xml:space="preserve">Q5. Are you content with temperature control or will you like to see some changes </w:t>
      </w:r>
      <w:r w:rsidR="00AC2A80">
        <w:t>in the mechanism?</w:t>
      </w:r>
    </w:p>
    <w:p w:rsidR="008B65A1" w:rsidRDefault="008B65A1" w:rsidP="008B65A1">
      <w:pPr>
        <w:pStyle w:val="NoSpacing"/>
      </w:pPr>
      <w:r>
        <w:tab/>
        <w:t xml:space="preserve">Q6. Do you like the food placed in the </w:t>
      </w:r>
      <w:r w:rsidR="00C67CCC">
        <w:t>refrigerator</w:t>
      </w:r>
      <w:r w:rsidR="00AC2A80">
        <w:t xml:space="preserve"> to eat?</w:t>
      </w:r>
    </w:p>
    <w:p w:rsidR="008B65A1" w:rsidRDefault="008B65A1" w:rsidP="008B65A1">
      <w:pPr>
        <w:pStyle w:val="NoSpacing"/>
      </w:pPr>
      <w:r>
        <w:tab/>
        <w:t xml:space="preserve">Q7. Have you faced any problem or limitation when you were demanding </w:t>
      </w:r>
      <w:r w:rsidR="000A4DFC">
        <w:t>something</w:t>
      </w:r>
      <w:r>
        <w:t xml:space="preserve"> from the </w:t>
      </w:r>
      <w:r w:rsidR="00C67CCC">
        <w:t>refrigerator</w:t>
      </w:r>
      <w:r>
        <w:t xml:space="preserve"> and it was not able to </w:t>
      </w:r>
      <w:r w:rsidR="000A4DFC">
        <w:t>deliver?</w:t>
      </w:r>
    </w:p>
    <w:p w:rsidR="008B65A1" w:rsidRDefault="008B65A1" w:rsidP="008B65A1">
      <w:pPr>
        <w:pStyle w:val="NoSpacing"/>
      </w:pPr>
      <w:r>
        <w:lastRenderedPageBreak/>
        <w:tab/>
        <w:t xml:space="preserve">Q8. Have you seen such problems with other </w:t>
      </w:r>
      <w:r w:rsidR="000A4DFC">
        <w:t>peoples?</w:t>
      </w:r>
    </w:p>
    <w:p w:rsidR="008B65A1" w:rsidRDefault="008B65A1" w:rsidP="008B65A1">
      <w:pPr>
        <w:pStyle w:val="NoSpacing"/>
      </w:pPr>
      <w:r>
        <w:tab/>
        <w:t xml:space="preserve">Q9. Do you want to have some kind of signals for </w:t>
      </w:r>
      <w:r w:rsidR="00C67CCC">
        <w:t>refrigerator</w:t>
      </w:r>
      <w:r>
        <w:t xml:space="preserve"> like when it</w:t>
      </w:r>
      <w:r w:rsidR="00D4131C">
        <w:t xml:space="preserve"> is opened, tone will alert you?</w:t>
      </w:r>
    </w:p>
    <w:p w:rsidR="008B65A1" w:rsidRDefault="008B65A1" w:rsidP="008B65A1">
      <w:pPr>
        <w:pStyle w:val="NoSpacing"/>
      </w:pPr>
      <w:r>
        <w:tab/>
        <w:t xml:space="preserve">Q.10 Have you faced any problem related to </w:t>
      </w:r>
      <w:r w:rsidR="000A4DFC">
        <w:t>odor</w:t>
      </w:r>
      <w:r>
        <w:t xml:space="preserve"> or fungus in your </w:t>
      </w:r>
      <w:r w:rsidR="00C67CCC">
        <w:t>refrigerator</w:t>
      </w:r>
      <w:r w:rsidR="00C97102">
        <w:t>?</w:t>
      </w:r>
    </w:p>
    <w:p w:rsidR="008B65A1" w:rsidRDefault="008B65A1" w:rsidP="008B65A1">
      <w:pPr>
        <w:pStyle w:val="NoSpacing"/>
      </w:pPr>
    </w:p>
    <w:p w:rsidR="000A4DFC" w:rsidRDefault="008B65A1" w:rsidP="004341CF">
      <w:pPr>
        <w:pStyle w:val="Heading3"/>
      </w:pPr>
      <w:r>
        <w:t>Design improvements</w:t>
      </w:r>
    </w:p>
    <w:p w:rsidR="008B65A1" w:rsidRDefault="008B65A1" w:rsidP="008B65A1">
      <w:pPr>
        <w:pStyle w:val="NoSpacing"/>
      </w:pPr>
      <w:r>
        <w:tab/>
        <w:t xml:space="preserve">Q1. Do you like the design of your </w:t>
      </w:r>
      <w:r w:rsidR="00C67CCC">
        <w:t>refrigerator</w:t>
      </w:r>
      <w:r w:rsidR="000A4DFC">
        <w:t>?</w:t>
      </w:r>
    </w:p>
    <w:p w:rsidR="008B65A1" w:rsidRDefault="008B65A1" w:rsidP="008B65A1">
      <w:pPr>
        <w:pStyle w:val="NoSpacing"/>
      </w:pPr>
      <w:r>
        <w:tab/>
        <w:t xml:space="preserve">Q2. What do you like in your </w:t>
      </w:r>
      <w:r w:rsidR="00C67CCC">
        <w:t>refrigerator</w:t>
      </w:r>
      <w:r>
        <w:t xml:space="preserve"> </w:t>
      </w:r>
      <w:r w:rsidR="000A4DFC">
        <w:t>design?</w:t>
      </w:r>
    </w:p>
    <w:p w:rsidR="008B65A1" w:rsidRDefault="008B65A1" w:rsidP="008B65A1">
      <w:pPr>
        <w:pStyle w:val="NoSpacing"/>
      </w:pPr>
      <w:r>
        <w:tab/>
        <w:t xml:space="preserve">Q3. What changes you want to see in the exteriors and interiors of the </w:t>
      </w:r>
      <w:r w:rsidR="00C67CCC">
        <w:t>refrigerator</w:t>
      </w:r>
      <w:r w:rsidR="00AF10A3">
        <w:t xml:space="preserve"> to improve it?</w:t>
      </w:r>
    </w:p>
    <w:p w:rsidR="008B65A1" w:rsidRDefault="008B65A1" w:rsidP="008B65A1">
      <w:pPr>
        <w:pStyle w:val="NoSpacing"/>
      </w:pPr>
      <w:r>
        <w:tab/>
        <w:t>Q4. Any limitation you felt by the design?</w:t>
      </w:r>
    </w:p>
    <w:p w:rsidR="008B65A1" w:rsidRDefault="008B65A1" w:rsidP="008B65A1">
      <w:pPr>
        <w:pStyle w:val="NoSpacing"/>
      </w:pPr>
      <w:r>
        <w:tab/>
        <w:t xml:space="preserve">Q5. Do you need to move your </w:t>
      </w:r>
      <w:r w:rsidR="00C67CCC">
        <w:t>refrigerator</w:t>
      </w:r>
      <w:r>
        <w:t xml:space="preserve"> from one place to another,</w:t>
      </w:r>
      <w:r w:rsidR="00096F8C">
        <w:t xml:space="preserve"> if yes, can you move it easily?</w:t>
      </w:r>
    </w:p>
    <w:p w:rsidR="008B65A1" w:rsidRDefault="008B65A1" w:rsidP="008B65A1">
      <w:pPr>
        <w:pStyle w:val="NoSpacing"/>
      </w:pPr>
      <w:r>
        <w:tab/>
        <w:t xml:space="preserve">Q6. </w:t>
      </w:r>
      <w:r w:rsidR="00296F94">
        <w:t>Are</w:t>
      </w:r>
      <w:r>
        <w:t xml:space="preserve"> you able to fit the containers you have in this </w:t>
      </w:r>
      <w:r w:rsidR="00C67CCC">
        <w:t>refrigerator</w:t>
      </w:r>
      <w:r>
        <w:t xml:space="preserve"> or you </w:t>
      </w:r>
      <w:r w:rsidR="00596629">
        <w:t>needing</w:t>
      </w:r>
      <w:r w:rsidR="00992E0F">
        <w:t xml:space="preserve"> more space?</w:t>
      </w:r>
    </w:p>
    <w:p w:rsidR="008B65A1" w:rsidRDefault="008B65A1" w:rsidP="008B65A1">
      <w:pPr>
        <w:pStyle w:val="NoSpacing"/>
      </w:pPr>
      <w:r>
        <w:tab/>
        <w:t xml:space="preserve">Q7. Do you think that we should manufacture </w:t>
      </w:r>
      <w:r w:rsidR="00C67CCC">
        <w:t>refrigerator</w:t>
      </w:r>
      <w:r>
        <w:t xml:space="preserve"> with green </w:t>
      </w:r>
      <w:r w:rsidR="000A4DFC">
        <w:t>technology</w:t>
      </w:r>
      <w:r w:rsidR="00596629">
        <w:t>?</w:t>
      </w:r>
    </w:p>
    <w:p w:rsidR="008B65A1" w:rsidRDefault="008B65A1" w:rsidP="008B65A1">
      <w:pPr>
        <w:pStyle w:val="NoSpacing"/>
      </w:pPr>
      <w:r>
        <w:tab/>
        <w:t xml:space="preserve">Q8. Are you aware about the design/different parts of your </w:t>
      </w:r>
      <w:r w:rsidR="00C67CCC">
        <w:t>refrigerator</w:t>
      </w:r>
      <w:r w:rsidR="000A4DFC">
        <w:t>?</w:t>
      </w:r>
    </w:p>
    <w:p w:rsidR="008B65A1" w:rsidRDefault="008B65A1" w:rsidP="008B65A1">
      <w:pPr>
        <w:pStyle w:val="NoSpacing"/>
      </w:pPr>
    </w:p>
    <w:p w:rsidR="008B65A1" w:rsidRDefault="008B65A1" w:rsidP="004341CF">
      <w:pPr>
        <w:pStyle w:val="Heading3"/>
      </w:pPr>
      <w:r>
        <w:t>Reduced energy consumption</w:t>
      </w:r>
    </w:p>
    <w:p w:rsidR="008B65A1" w:rsidRDefault="008B65A1" w:rsidP="008B65A1">
      <w:pPr>
        <w:pStyle w:val="NoSpacing"/>
      </w:pPr>
      <w:r>
        <w:tab/>
        <w:t xml:space="preserve">Q1. Do you think that you </w:t>
      </w:r>
      <w:r w:rsidR="00C67CCC">
        <w:t>refrigerator</w:t>
      </w:r>
      <w:r>
        <w:t xml:space="preserve"> is energy efficient?</w:t>
      </w:r>
    </w:p>
    <w:p w:rsidR="008B65A1" w:rsidRDefault="008B65A1" w:rsidP="008B65A1">
      <w:pPr>
        <w:pStyle w:val="NoSpacing"/>
      </w:pPr>
      <w:r>
        <w:tab/>
        <w:t xml:space="preserve">Q2. </w:t>
      </w:r>
      <w:r w:rsidR="00404F04">
        <w:t>It is related to Q1.</w:t>
      </w:r>
      <w:r>
        <w:t xml:space="preserve"> </w:t>
      </w:r>
      <w:r w:rsidR="00404F04">
        <w:t>I</w:t>
      </w:r>
      <w:r>
        <w:t xml:space="preserve">f not, why </w:t>
      </w:r>
      <w:r w:rsidR="00404F04">
        <w:t>you</w:t>
      </w:r>
      <w:r>
        <w:t xml:space="preserve"> th</w:t>
      </w:r>
      <w:r w:rsidR="00404F04">
        <w:t>ink so?</w:t>
      </w:r>
    </w:p>
    <w:p w:rsidR="008B65A1" w:rsidRDefault="008B65A1" w:rsidP="008B65A1">
      <w:pPr>
        <w:pStyle w:val="NoSpacing"/>
      </w:pPr>
      <w:r>
        <w:tab/>
        <w:t xml:space="preserve">Q3. Do you have any idea in how we can make it more </w:t>
      </w:r>
      <w:r w:rsidR="00404F04">
        <w:t>efficient?</w:t>
      </w:r>
    </w:p>
    <w:p w:rsidR="008B65A1" w:rsidRDefault="00BE538E" w:rsidP="008B65A1">
      <w:pPr>
        <w:pStyle w:val="NoSpacing"/>
      </w:pPr>
      <w:r>
        <w:tab/>
      </w:r>
    </w:p>
    <w:p w:rsidR="000A4DFC" w:rsidRDefault="008B65A1" w:rsidP="004341CF">
      <w:pPr>
        <w:pStyle w:val="Heading3"/>
      </w:pPr>
      <w:r>
        <w:t>Understanding type of users</w:t>
      </w:r>
    </w:p>
    <w:p w:rsidR="008B65A1" w:rsidRDefault="008B65A1" w:rsidP="008B65A1">
      <w:pPr>
        <w:pStyle w:val="NoSpacing"/>
      </w:pPr>
      <w:r>
        <w:tab/>
        <w:t>Q</w:t>
      </w:r>
      <w:r w:rsidR="00083E00">
        <w:t>1.</w:t>
      </w:r>
      <w:r>
        <w:t xml:space="preserve"> </w:t>
      </w:r>
      <w:r w:rsidR="008B46C5">
        <w:t>Get filled the</w:t>
      </w:r>
      <w:r w:rsidR="00404F04">
        <w:t xml:space="preserve"> user profile survey sheet</w:t>
      </w:r>
      <w:r w:rsidR="008B46C5">
        <w:t xml:space="preserve"> from users.</w:t>
      </w:r>
    </w:p>
    <w:p w:rsidR="008B65A1" w:rsidRDefault="008B65A1" w:rsidP="008B65A1">
      <w:pPr>
        <w:pStyle w:val="NoSpacing"/>
      </w:pPr>
      <w:r>
        <w:tab/>
        <w:t xml:space="preserve">Q2. </w:t>
      </w:r>
      <w:r w:rsidR="00404F04">
        <w:t>Did you face any danger possibility</w:t>
      </w:r>
      <w:r>
        <w:t xml:space="preserve"> when children are near </w:t>
      </w:r>
      <w:r w:rsidR="00C67CCC">
        <w:t>refrigerator</w:t>
      </w:r>
      <w:r w:rsidR="00404F04">
        <w:t>?</w:t>
      </w:r>
    </w:p>
    <w:p w:rsidR="008B65A1" w:rsidRDefault="008B65A1" w:rsidP="008B65A1">
      <w:pPr>
        <w:pStyle w:val="NoSpacing"/>
      </w:pPr>
      <w:r>
        <w:tab/>
        <w:t xml:space="preserve">Q3. Do you need extra </w:t>
      </w:r>
      <w:r w:rsidR="00083E00">
        <w:t>warranty</w:t>
      </w:r>
      <w:r>
        <w:t xml:space="preserve"> at some extra nominal </w:t>
      </w:r>
      <w:r w:rsidR="001C3C4B">
        <w:t>cost?</w:t>
      </w:r>
    </w:p>
    <w:p w:rsidR="00083E00" w:rsidRDefault="00083E00" w:rsidP="008B65A1">
      <w:pPr>
        <w:pStyle w:val="NoSpacing"/>
      </w:pPr>
      <w:r>
        <w:t xml:space="preserve">Q4. Do you have emotional attachment with your </w:t>
      </w:r>
      <w:r w:rsidR="00C67CCC">
        <w:t>refrigerator</w:t>
      </w:r>
      <w:r>
        <w:t>, if yes then why?</w:t>
      </w:r>
    </w:p>
    <w:p w:rsidR="000B0EC5" w:rsidRPr="000B0EC5" w:rsidRDefault="000B0EC5" w:rsidP="000B0EC5"/>
    <w:p w:rsidR="004D013B" w:rsidRDefault="004D013B" w:rsidP="00B44516">
      <w:pPr>
        <w:pStyle w:val="Heading2"/>
      </w:pPr>
      <w:r>
        <w:t>Observation</w:t>
      </w:r>
    </w:p>
    <w:p w:rsidR="00F132F2" w:rsidRPr="00F132F2" w:rsidRDefault="00F132F2" w:rsidP="00F132F2">
      <w:r>
        <w:t>During this period, we observed and interacted with the users based on our goals,</w:t>
      </w:r>
      <w:r w:rsidR="007557C3">
        <w:t xml:space="preserve"> questionnaire, and assumptions. We followed the observation methods (see section 2.4) as agreed upon.</w:t>
      </w:r>
      <w:r w:rsidR="00D97FCC">
        <w:t xml:space="preserve"> </w:t>
      </w:r>
      <w:r w:rsidR="000F7A15">
        <w:t>We got the surveys filled, had interviews with the users, took photo/video shoots of usage and environment for the data. We</w:t>
      </w:r>
      <w:r w:rsidR="00D97FCC">
        <w:t xml:space="preserve"> planned to meet after the data collection at a </w:t>
      </w:r>
      <w:r w:rsidR="001D7E38">
        <w:t>pre-determined</w:t>
      </w:r>
      <w:r w:rsidR="00D97FCC">
        <w:t xml:space="preserve"> time</w:t>
      </w:r>
      <w:r w:rsidR="00DC6C52">
        <w:t xml:space="preserve"> and place</w:t>
      </w:r>
      <w:r w:rsidR="00D97FCC">
        <w:t>.</w:t>
      </w:r>
      <w:r w:rsidR="003D78C5">
        <w:t xml:space="preserve"> The user problems and stories are given in Appendix B.</w:t>
      </w:r>
    </w:p>
    <w:p w:rsidR="004D013B" w:rsidRDefault="004D013B" w:rsidP="00B44516">
      <w:pPr>
        <w:pStyle w:val="Heading2"/>
      </w:pPr>
      <w:r>
        <w:t>Debriefing</w:t>
      </w:r>
    </w:p>
    <w:p w:rsidR="00CD6E40" w:rsidRDefault="00DC6C52" w:rsidP="00DC6C52">
      <w:r>
        <w:t xml:space="preserve">After we collected the data, we assembled at the place of meeting and briefed each of us about the tasks each of us performed. We wrote everything on the paper notes and pasted them on the board. </w:t>
      </w:r>
    </w:p>
    <w:p w:rsidR="00DC6C52" w:rsidRDefault="00DC6C52" w:rsidP="00DC6C52">
      <w:r>
        <w:t xml:space="preserve">We also captured the users observed for later </w:t>
      </w:r>
      <w:r w:rsidR="00404F04">
        <w:t>consolidation along with “</w:t>
      </w:r>
      <w:r w:rsidR="00A03A5C">
        <w:t>L</w:t>
      </w:r>
      <w:r w:rsidR="00404F04">
        <w:t xml:space="preserve">et </w:t>
      </w:r>
      <w:r w:rsidR="00A03A5C">
        <w:t>G</w:t>
      </w:r>
      <w:r w:rsidR="00CD6E40">
        <w:t>o” solution provided by the users or us d</w:t>
      </w:r>
      <w:r w:rsidR="00404F04">
        <w:t>uring the observation period. “</w:t>
      </w:r>
      <w:r w:rsidR="00A03A5C">
        <w:t>L</w:t>
      </w:r>
      <w:r w:rsidR="00CD6E40">
        <w:t xml:space="preserve">et </w:t>
      </w:r>
      <w:r w:rsidR="00A03A5C">
        <w:t>G</w:t>
      </w:r>
      <w:r w:rsidR="00404F04">
        <w:t>o</w:t>
      </w:r>
      <w:r w:rsidR="00CD6E40">
        <w:t>” solutions are basically the solution that comes to your mind intuitively</w:t>
      </w:r>
      <w:r w:rsidR="00EA4E8C">
        <w:t xml:space="preserve"> on the spot</w:t>
      </w:r>
      <w:r w:rsidR="00CD6E40">
        <w:t>.</w:t>
      </w:r>
    </w:p>
    <w:p w:rsidR="00443ECC" w:rsidRDefault="00443ECC" w:rsidP="00DC6C52">
      <w:r>
        <w:lastRenderedPageBreak/>
        <w:t>We followed three step</w:t>
      </w:r>
      <w:r w:rsidR="00665FA4">
        <w:t>s</w:t>
      </w:r>
      <w:r w:rsidR="00295006">
        <w:t xml:space="preserve"> process</w:t>
      </w:r>
      <w:r w:rsidR="00F13623">
        <w:t xml:space="preserve"> for the debriefing</w:t>
      </w:r>
      <w:r w:rsidR="00B6684B">
        <w:t>.</w:t>
      </w:r>
    </w:p>
    <w:p w:rsidR="00443ECC" w:rsidRDefault="00443ECC" w:rsidP="00443ECC">
      <w:pPr>
        <w:pStyle w:val="Heading3"/>
      </w:pPr>
      <w:r>
        <w:t>Debriefing on the board</w:t>
      </w:r>
    </w:p>
    <w:p w:rsidR="00F13623" w:rsidRDefault="00F13623" w:rsidP="00F13623">
      <w:r>
        <w:t>Each person will explain what he has collected and put it on the board in the proper identifiable and readable manner.</w:t>
      </w:r>
    </w:p>
    <w:p w:rsidR="006D1F30" w:rsidRDefault="006D1F30" w:rsidP="006D1F30">
      <w:pPr>
        <w:keepNext/>
      </w:pPr>
      <w:r>
        <w:rPr>
          <w:noProof/>
        </w:rPr>
        <w:drawing>
          <wp:inline distT="0" distB="0" distL="0" distR="0" wp14:anchorId="31F61F2C" wp14:editId="4A16A4DD">
            <wp:extent cx="5939647" cy="26670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13_17535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68775"/>
                    </a:xfrm>
                    <a:prstGeom prst="rect">
                      <a:avLst/>
                    </a:prstGeom>
                  </pic:spPr>
                </pic:pic>
              </a:graphicData>
            </a:graphic>
          </wp:inline>
        </w:drawing>
      </w:r>
    </w:p>
    <w:p w:rsidR="006D1F30" w:rsidRDefault="006D1F30" w:rsidP="006D1F30">
      <w:pPr>
        <w:pStyle w:val="Caption"/>
      </w:pPr>
      <w:r>
        <w:t xml:space="preserve">Figure </w:t>
      </w:r>
      <w:r w:rsidR="00C77EBB">
        <w:fldChar w:fldCharType="begin"/>
      </w:r>
      <w:r w:rsidR="00C77EBB">
        <w:instrText xml:space="preserve"> SEQ Figure \* ARABIC </w:instrText>
      </w:r>
      <w:r w:rsidR="00C77EBB">
        <w:fldChar w:fldCharType="separate"/>
      </w:r>
      <w:r w:rsidR="00670A34">
        <w:rPr>
          <w:noProof/>
        </w:rPr>
        <w:t>1</w:t>
      </w:r>
      <w:r w:rsidR="00C77EBB">
        <w:rPr>
          <w:noProof/>
        </w:rPr>
        <w:fldChar w:fldCharType="end"/>
      </w:r>
      <w:r>
        <w:t xml:space="preserve"> – Debrief Session after observation</w:t>
      </w:r>
    </w:p>
    <w:p w:rsidR="00443ECC" w:rsidRDefault="00443ECC" w:rsidP="00443ECC">
      <w:pPr>
        <w:pStyle w:val="Heading3"/>
      </w:pPr>
      <w:r>
        <w:t xml:space="preserve">Brainstorming and data consolidation on the </w:t>
      </w:r>
      <w:r w:rsidR="007E17B4">
        <w:t>board</w:t>
      </w:r>
    </w:p>
    <w:p w:rsidR="00DD2AC6" w:rsidRDefault="00F13623" w:rsidP="00DD2AC6">
      <w:r>
        <w:t xml:space="preserve">Now </w:t>
      </w:r>
      <w:r w:rsidR="00F7302A">
        <w:t xml:space="preserve">we </w:t>
      </w:r>
      <w:r w:rsidR="005C0D7F">
        <w:t>as a group</w:t>
      </w:r>
      <w:r>
        <w:t xml:space="preserve"> went to </w:t>
      </w:r>
      <w:r w:rsidR="008F6AB1">
        <w:t xml:space="preserve">the </w:t>
      </w:r>
      <w:r>
        <w:t>board to find the similar improvement areas and user roles and consolidated them.</w:t>
      </w:r>
      <w:r w:rsidR="00DD2AC6">
        <w:rPr>
          <w:noProof/>
        </w:rPr>
        <w:drawing>
          <wp:inline distT="0" distB="0" distL="0" distR="0" wp14:anchorId="04D9C945" wp14:editId="320B0820">
            <wp:extent cx="5943600" cy="2790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13_17551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rsidR="00DD2AC6" w:rsidRDefault="00DD2AC6" w:rsidP="00DD2AC6">
      <w:pPr>
        <w:pStyle w:val="Caption"/>
      </w:pPr>
      <w:r>
        <w:t xml:space="preserve">Figure </w:t>
      </w:r>
      <w:r w:rsidR="00C77EBB">
        <w:fldChar w:fldCharType="begin"/>
      </w:r>
      <w:r w:rsidR="00C77EBB">
        <w:instrText xml:space="preserve"> SEQ Figure \* ARABIC </w:instrText>
      </w:r>
      <w:r w:rsidR="00C77EBB">
        <w:fldChar w:fldCharType="separate"/>
      </w:r>
      <w:r w:rsidR="00670A34">
        <w:rPr>
          <w:noProof/>
        </w:rPr>
        <w:t>2</w:t>
      </w:r>
      <w:r w:rsidR="00C77EBB">
        <w:rPr>
          <w:noProof/>
        </w:rPr>
        <w:fldChar w:fldCharType="end"/>
      </w:r>
      <w:r>
        <w:t xml:space="preserve"> – Brainstorming &amp; Prioritization of stories and collected data</w:t>
      </w:r>
    </w:p>
    <w:p w:rsidR="00443ECC" w:rsidRDefault="00443ECC" w:rsidP="00443ECC">
      <w:pPr>
        <w:pStyle w:val="Heading3"/>
      </w:pPr>
      <w:r>
        <w:lastRenderedPageBreak/>
        <w:t xml:space="preserve">Prioritization of the consolidated on the </w:t>
      </w:r>
      <w:r w:rsidR="007E17B4">
        <w:t>board</w:t>
      </w:r>
    </w:p>
    <w:p w:rsidR="00F13623" w:rsidRPr="00F13623" w:rsidRDefault="00E84F41" w:rsidP="00F13623">
      <w:r>
        <w:t>E</w:t>
      </w:r>
      <w:r w:rsidR="00F13623">
        <w:t>verybody assigned priorities to the consolidated items</w:t>
      </w:r>
      <w:r>
        <w:t xml:space="preserve"> along with few key users. We did the work of note taking, moderation and work modeling in this step.</w:t>
      </w:r>
    </w:p>
    <w:p w:rsidR="00DD2AC6" w:rsidRDefault="00DD2AC6" w:rsidP="00DD2AC6">
      <w:pPr>
        <w:keepNext/>
      </w:pPr>
      <w:r>
        <w:rPr>
          <w:noProof/>
        </w:rPr>
        <w:drawing>
          <wp:inline distT="0" distB="0" distL="0" distR="0" wp14:anchorId="6C4385F8" wp14:editId="75776CD5">
            <wp:extent cx="5943600" cy="2679927"/>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13_18383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79927"/>
                    </a:xfrm>
                    <a:prstGeom prst="rect">
                      <a:avLst/>
                    </a:prstGeom>
                  </pic:spPr>
                </pic:pic>
              </a:graphicData>
            </a:graphic>
          </wp:inline>
        </w:drawing>
      </w:r>
    </w:p>
    <w:p w:rsidR="00443ECC" w:rsidRDefault="00DD2AC6" w:rsidP="0034331C">
      <w:pPr>
        <w:pStyle w:val="Caption"/>
      </w:pPr>
      <w:r>
        <w:t xml:space="preserve">Figure </w:t>
      </w:r>
      <w:r w:rsidR="00C77EBB">
        <w:fldChar w:fldCharType="begin"/>
      </w:r>
      <w:r w:rsidR="00C77EBB">
        <w:instrText xml:space="preserve"> SEQ Figure \* ARABIC </w:instrText>
      </w:r>
      <w:r w:rsidR="00C77EBB">
        <w:fldChar w:fldCharType="separate"/>
      </w:r>
      <w:r w:rsidR="00670A34">
        <w:rPr>
          <w:noProof/>
        </w:rPr>
        <w:t>3</w:t>
      </w:r>
      <w:r w:rsidR="00C77EBB">
        <w:rPr>
          <w:noProof/>
        </w:rPr>
        <w:fldChar w:fldCharType="end"/>
      </w:r>
      <w:r>
        <w:t xml:space="preserve"> - Consolidated &amp; prioritized data</w:t>
      </w:r>
    </w:p>
    <w:p w:rsidR="004D013B" w:rsidRDefault="004D013B" w:rsidP="00B44516">
      <w:pPr>
        <w:pStyle w:val="Heading2"/>
      </w:pPr>
      <w:r>
        <w:t>Data analysis and categorization</w:t>
      </w:r>
    </w:p>
    <w:p w:rsidR="00557322" w:rsidRDefault="00557322" w:rsidP="00557322">
      <w:r>
        <w:t>After the debrief session and brainstorming</w:t>
      </w:r>
      <w:r w:rsidR="00CD6E40">
        <w:t>, we formed the categories of the problem areas or improvements area.</w:t>
      </w:r>
      <w:r>
        <w:t xml:space="preserve"> </w:t>
      </w:r>
      <w:r w:rsidR="009201AC">
        <w:t>We also consolidated user r</w:t>
      </w:r>
      <w:r w:rsidR="00755C35">
        <w:t xml:space="preserve">oles </w:t>
      </w:r>
      <w:r w:rsidR="00A66985">
        <w:t xml:space="preserve">(refer to Appendix A) </w:t>
      </w:r>
      <w:r w:rsidR="00755C35">
        <w:t>and prepared user profiles (Refer Table 1).</w:t>
      </w:r>
    </w:p>
    <w:p w:rsidR="00284E49" w:rsidRDefault="00284E49" w:rsidP="00284E49">
      <w:pPr>
        <w:pStyle w:val="Caption"/>
        <w:keepNext/>
      </w:pPr>
      <w:r>
        <w:t xml:space="preserve">Table </w:t>
      </w:r>
      <w:r w:rsidR="00C77EBB">
        <w:fldChar w:fldCharType="begin"/>
      </w:r>
      <w:r w:rsidR="00C77EBB">
        <w:instrText xml:space="preserve"> SEQ Table \* ARABIC </w:instrText>
      </w:r>
      <w:r w:rsidR="00C77EBB">
        <w:fldChar w:fldCharType="separate"/>
      </w:r>
      <w:r w:rsidR="00670A34">
        <w:rPr>
          <w:noProof/>
        </w:rPr>
        <w:t>1</w:t>
      </w:r>
      <w:r w:rsidR="00C77EBB">
        <w:rPr>
          <w:noProof/>
        </w:rPr>
        <w:fldChar w:fldCharType="end"/>
      </w:r>
      <w:r>
        <w:t xml:space="preserve"> – User Profiles</w:t>
      </w:r>
    </w:p>
    <w:p w:rsidR="00284E49" w:rsidRDefault="00284E49" w:rsidP="00557322">
      <w:r>
        <w:rPr>
          <w:noProof/>
        </w:rPr>
        <w:drawing>
          <wp:inline distT="0" distB="0" distL="0" distR="0" wp14:anchorId="01971D3F" wp14:editId="1D49A2BA">
            <wp:extent cx="5943600" cy="3000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Profiles.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rsidR="004D013B" w:rsidRDefault="00BA4D9D" w:rsidP="00B44516">
      <w:pPr>
        <w:pStyle w:val="Heading2"/>
      </w:pPr>
      <w:r>
        <w:lastRenderedPageBreak/>
        <w:t>Finding</w:t>
      </w:r>
      <w:r w:rsidR="00570BE9">
        <w:t xml:space="preserve"> </w:t>
      </w:r>
      <w:r w:rsidR="004D013B">
        <w:t xml:space="preserve">improvement areas </w:t>
      </w:r>
      <w:r w:rsidR="00894FF4">
        <w:t>and</w:t>
      </w:r>
      <w:r w:rsidR="00B57E88">
        <w:t xml:space="preserve"> recommendations</w:t>
      </w:r>
    </w:p>
    <w:p w:rsidR="00E405AF" w:rsidRDefault="00E405AF" w:rsidP="00E405AF">
      <w:r>
        <w:t>Before going for the recommendation for the problems or key finding, let’s us have some actual refrigerator photos where the problems are reported.</w:t>
      </w:r>
    </w:p>
    <w:p w:rsidR="00E405AF" w:rsidRPr="00E405AF" w:rsidRDefault="00E405AF" w:rsidP="00E405AF">
      <w:pPr>
        <w:pStyle w:val="ListParagraph"/>
        <w:numPr>
          <w:ilvl w:val="0"/>
          <w:numId w:val="26"/>
        </w:numPr>
        <w:rPr>
          <w:b/>
        </w:rPr>
      </w:pPr>
      <w:r w:rsidRPr="00E405AF">
        <w:rPr>
          <w:b/>
        </w:rPr>
        <w:t>Compressor and circuits are exposed</w:t>
      </w:r>
    </w:p>
    <w:p w:rsidR="00E405AF" w:rsidRDefault="00E405AF" w:rsidP="00E405AF">
      <w:pPr>
        <w:pStyle w:val="ListParagraph"/>
      </w:pPr>
      <w:r>
        <w:t>Figure 4 clearly shows that compressor and wires are exposed outside. Compre</w:t>
      </w:r>
      <w:r w:rsidR="00011249">
        <w:t>ssor is very hot</w:t>
      </w:r>
      <w:r>
        <w:t>, and exposed wires if cut can increase the danger of electrocution. We will need to solve this problem for safety point of view.</w:t>
      </w:r>
    </w:p>
    <w:p w:rsidR="00994E52" w:rsidRPr="00E405AF" w:rsidRDefault="00994E52" w:rsidP="00E405AF">
      <w:pPr>
        <w:pStyle w:val="ListParagraph"/>
      </w:pPr>
      <w:r>
        <w:t xml:space="preserve">Some shield could have provided on the back side of the </w:t>
      </w:r>
      <w:r w:rsidR="00C67CCC">
        <w:t>refrigerator</w:t>
      </w:r>
      <w:r>
        <w:t>.</w:t>
      </w:r>
    </w:p>
    <w:p w:rsidR="001F4C1F" w:rsidRDefault="001F4C1F" w:rsidP="00994E52">
      <w:pPr>
        <w:keepNext/>
        <w:jc w:val="center"/>
      </w:pPr>
      <w:r>
        <w:rPr>
          <w:noProof/>
        </w:rPr>
        <w:drawing>
          <wp:inline distT="0" distB="0" distL="0" distR="0" wp14:anchorId="2CF46CD3" wp14:editId="37FFA2EC">
            <wp:extent cx="4961612" cy="2114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62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61612" cy="2114550"/>
                    </a:xfrm>
                    <a:prstGeom prst="rect">
                      <a:avLst/>
                    </a:prstGeom>
                  </pic:spPr>
                </pic:pic>
              </a:graphicData>
            </a:graphic>
          </wp:inline>
        </w:drawing>
      </w:r>
    </w:p>
    <w:p w:rsidR="001F4C1F" w:rsidRDefault="001F4C1F" w:rsidP="00E405AF">
      <w:pPr>
        <w:pStyle w:val="Caption"/>
      </w:pPr>
      <w:r>
        <w:t xml:space="preserve">Figure </w:t>
      </w:r>
      <w:r w:rsidR="00C77EBB">
        <w:fldChar w:fldCharType="begin"/>
      </w:r>
      <w:r w:rsidR="00C77EBB">
        <w:instrText xml:space="preserve"> SEQ Figure \* ARABIC </w:instrText>
      </w:r>
      <w:r w:rsidR="00C77EBB">
        <w:fldChar w:fldCharType="separate"/>
      </w:r>
      <w:r w:rsidR="00670A34">
        <w:rPr>
          <w:noProof/>
        </w:rPr>
        <w:t>4</w:t>
      </w:r>
      <w:r w:rsidR="00C77EBB">
        <w:rPr>
          <w:noProof/>
        </w:rPr>
        <w:fldChar w:fldCharType="end"/>
      </w:r>
      <w:r>
        <w:t xml:space="preserve"> - Exposed wires and Compressor and unknown things (No labeling)</w:t>
      </w:r>
    </w:p>
    <w:p w:rsidR="00994E52" w:rsidRPr="00994E52" w:rsidRDefault="00994E52" w:rsidP="00994E52"/>
    <w:p w:rsidR="00642548" w:rsidRDefault="00642548" w:rsidP="00642548">
      <w:pPr>
        <w:pStyle w:val="ListParagraph"/>
        <w:numPr>
          <w:ilvl w:val="0"/>
          <w:numId w:val="26"/>
        </w:numPr>
        <w:rPr>
          <w:b/>
        </w:rPr>
      </w:pPr>
      <w:r>
        <w:rPr>
          <w:b/>
        </w:rPr>
        <w:t>Time consuming mechanical things like locks</w:t>
      </w:r>
    </w:p>
    <w:p w:rsidR="00642548" w:rsidRDefault="00642548" w:rsidP="00642548">
      <w:pPr>
        <w:pStyle w:val="ListParagraph"/>
      </w:pPr>
      <w:r>
        <w:t>As you can see in the Figure 5 below lock is provided to safeguard against small kids.</w:t>
      </w:r>
    </w:p>
    <w:p w:rsidR="00642548" w:rsidRPr="00642548" w:rsidRDefault="00642548" w:rsidP="00642548">
      <w:pPr>
        <w:pStyle w:val="ListParagraph"/>
      </w:pPr>
      <w:r>
        <w:t>This lock is a</w:t>
      </w:r>
      <w:r w:rsidR="00994E52">
        <w:t xml:space="preserve"> simple</w:t>
      </w:r>
      <w:r>
        <w:t xml:space="preserve"> mechanical lock with keys</w:t>
      </w:r>
      <w:r w:rsidR="00994E52">
        <w:t>, and consumes time to lock and finding keys. This could have been a button to toggle lock and unlock.</w:t>
      </w:r>
    </w:p>
    <w:p w:rsidR="00AF75B5" w:rsidRDefault="00AF75B5" w:rsidP="00642548">
      <w:pPr>
        <w:keepNext/>
        <w:jc w:val="center"/>
      </w:pPr>
      <w:r>
        <w:rPr>
          <w:noProof/>
        </w:rPr>
        <w:drawing>
          <wp:inline distT="0" distB="0" distL="0" distR="0" wp14:anchorId="651A05C5" wp14:editId="325C4A7B">
            <wp:extent cx="5057775" cy="21145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63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57775" cy="2114550"/>
                    </a:xfrm>
                    <a:prstGeom prst="rect">
                      <a:avLst/>
                    </a:prstGeom>
                  </pic:spPr>
                </pic:pic>
              </a:graphicData>
            </a:graphic>
          </wp:inline>
        </w:drawing>
      </w:r>
    </w:p>
    <w:p w:rsidR="001F4C1F" w:rsidRDefault="00AF75B5" w:rsidP="00AF75B5">
      <w:pPr>
        <w:pStyle w:val="Caption"/>
      </w:pPr>
      <w:r>
        <w:t xml:space="preserve">Figure </w:t>
      </w:r>
      <w:r w:rsidR="00C77EBB">
        <w:fldChar w:fldCharType="begin"/>
      </w:r>
      <w:r w:rsidR="00C77EBB">
        <w:instrText xml:space="preserve"> SEQ Figure \* ARABIC </w:instrText>
      </w:r>
      <w:r w:rsidR="00C77EBB">
        <w:fldChar w:fldCharType="separate"/>
      </w:r>
      <w:r w:rsidR="00670A34">
        <w:rPr>
          <w:noProof/>
        </w:rPr>
        <w:t>5</w:t>
      </w:r>
      <w:r w:rsidR="00C77EBB">
        <w:rPr>
          <w:noProof/>
        </w:rPr>
        <w:fldChar w:fldCharType="end"/>
      </w:r>
      <w:r>
        <w:t xml:space="preserve"> - Mechanical Lock and Non transparent door</w:t>
      </w:r>
    </w:p>
    <w:p w:rsidR="00994E52" w:rsidRPr="00994E52" w:rsidRDefault="00994E52" w:rsidP="00994E52">
      <w:pPr>
        <w:pStyle w:val="ListParagraph"/>
        <w:numPr>
          <w:ilvl w:val="0"/>
          <w:numId w:val="26"/>
        </w:numPr>
        <w:rPr>
          <w:b/>
        </w:rPr>
      </w:pPr>
      <w:r w:rsidRPr="00994E52">
        <w:rPr>
          <w:b/>
        </w:rPr>
        <w:lastRenderedPageBreak/>
        <w:t>No proper labeling/help</w:t>
      </w:r>
    </w:p>
    <w:p w:rsidR="00994E52" w:rsidRDefault="00994E52" w:rsidP="00994E52">
      <w:pPr>
        <w:pStyle w:val="ListParagraph"/>
      </w:pPr>
      <w:r>
        <w:t xml:space="preserve">Figure 6 clearly shows a violation in proper labeling of the circuits and components of a </w:t>
      </w:r>
      <w:r w:rsidR="00C67CCC">
        <w:t>refrigerator</w:t>
      </w:r>
      <w:r>
        <w:t>. This</w:t>
      </w:r>
      <w:r w:rsidR="00C527C9">
        <w:t xml:space="preserve"> component</w:t>
      </w:r>
      <w:r>
        <w:t xml:space="preserve"> pointed in the figure can be a dangerous thing if un</w:t>
      </w:r>
      <w:r w:rsidR="00992941">
        <w:t>knowingly touched or overlooked (Well, I don’t know, no label is there)</w:t>
      </w:r>
      <w:r w:rsidR="00915A26">
        <w:t>.</w:t>
      </w:r>
    </w:p>
    <w:p w:rsidR="00C03499" w:rsidRDefault="00AF75B5" w:rsidP="00994E52">
      <w:pPr>
        <w:keepNext/>
        <w:jc w:val="center"/>
      </w:pPr>
      <w:r>
        <w:rPr>
          <w:noProof/>
        </w:rPr>
        <w:drawing>
          <wp:inline distT="0" distB="0" distL="0" distR="0" wp14:anchorId="19A22A73" wp14:editId="7D43487A">
            <wp:extent cx="5086350" cy="2171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_Label_Back.jpg"/>
                    <pic:cNvPicPr/>
                  </pic:nvPicPr>
                  <pic:blipFill>
                    <a:blip r:embed="rId19">
                      <a:extLst>
                        <a:ext uri="{28A0092B-C50C-407E-A947-70E740481C1C}">
                          <a14:useLocalDpi xmlns:a14="http://schemas.microsoft.com/office/drawing/2010/main" val="0"/>
                        </a:ext>
                      </a:extLst>
                    </a:blip>
                    <a:stretch>
                      <a:fillRect/>
                    </a:stretch>
                  </pic:blipFill>
                  <pic:spPr>
                    <a:xfrm>
                      <a:off x="0" y="0"/>
                      <a:ext cx="5086350" cy="2171700"/>
                    </a:xfrm>
                    <a:prstGeom prst="rect">
                      <a:avLst/>
                    </a:prstGeom>
                  </pic:spPr>
                </pic:pic>
              </a:graphicData>
            </a:graphic>
          </wp:inline>
        </w:drawing>
      </w:r>
    </w:p>
    <w:p w:rsidR="00AF75B5" w:rsidRDefault="00C03499" w:rsidP="00C03499">
      <w:pPr>
        <w:pStyle w:val="Caption"/>
      </w:pPr>
      <w:r>
        <w:t xml:space="preserve">Figure </w:t>
      </w:r>
      <w:r w:rsidR="00C77EBB">
        <w:fldChar w:fldCharType="begin"/>
      </w:r>
      <w:r w:rsidR="00C77EBB">
        <w:instrText xml:space="preserve"> SEQ Figure \* ARABIC </w:instrText>
      </w:r>
      <w:r w:rsidR="00C77EBB">
        <w:fldChar w:fldCharType="separate"/>
      </w:r>
      <w:r w:rsidR="00670A34">
        <w:rPr>
          <w:noProof/>
        </w:rPr>
        <w:t>6</w:t>
      </w:r>
      <w:r w:rsidR="00C77EBB">
        <w:rPr>
          <w:noProof/>
        </w:rPr>
        <w:fldChar w:fldCharType="end"/>
      </w:r>
      <w:r>
        <w:t xml:space="preserve"> - No Labeling, awaiting possible hazard</w:t>
      </w:r>
    </w:p>
    <w:p w:rsidR="00C03499" w:rsidRDefault="00C03499" w:rsidP="00C03499"/>
    <w:p w:rsidR="00994E52" w:rsidRDefault="00994E52" w:rsidP="00994E52">
      <w:pPr>
        <w:pStyle w:val="ListParagraph"/>
        <w:numPr>
          <w:ilvl w:val="0"/>
          <w:numId w:val="26"/>
        </w:numPr>
        <w:rPr>
          <w:b/>
        </w:rPr>
      </w:pPr>
      <w:r>
        <w:rPr>
          <w:b/>
        </w:rPr>
        <w:t>Mobility problem</w:t>
      </w:r>
    </w:p>
    <w:p w:rsidR="00994E52" w:rsidRDefault="00994E52" w:rsidP="00994E52">
      <w:pPr>
        <w:pStyle w:val="ListParagraph"/>
        <w:rPr>
          <w:b/>
        </w:rPr>
      </w:pPr>
      <w:r>
        <w:t xml:space="preserve">Figure 7 shows an example of the mobility problem when the </w:t>
      </w:r>
      <w:r w:rsidR="00C67CCC">
        <w:t>refrigerator</w:t>
      </w:r>
      <w:r>
        <w:t xml:space="preserve"> is placed in the corner and we can’t open its door fully to pull out a container outside or when somebody wants to clean the </w:t>
      </w:r>
      <w:r w:rsidR="00C67CCC">
        <w:t>refrigerator</w:t>
      </w:r>
      <w:r>
        <w:t xml:space="preserve"> inside. </w:t>
      </w:r>
      <w:r w:rsidR="00AD1C32">
        <w:t xml:space="preserve">This mobility </w:t>
      </w:r>
      <w:r w:rsidR="00400043">
        <w:t>limitation</w:t>
      </w:r>
      <w:r w:rsidR="00AD1C32">
        <w:t xml:space="preserve"> comes in the way </w:t>
      </w:r>
      <w:r w:rsidR="00400043">
        <w:t xml:space="preserve">again </w:t>
      </w:r>
      <w:r w:rsidR="00AD1C32">
        <w:t>when you want to displace the refrigerator.</w:t>
      </w:r>
    </w:p>
    <w:p w:rsidR="00C03499" w:rsidRDefault="00C03499" w:rsidP="00994E52">
      <w:pPr>
        <w:keepNext/>
        <w:jc w:val="center"/>
      </w:pPr>
      <w:r>
        <w:rPr>
          <w:noProof/>
        </w:rPr>
        <w:drawing>
          <wp:inline distT="0" distB="0" distL="0" distR="0" wp14:anchorId="19407432" wp14:editId="58B67003">
            <wp:extent cx="4972050" cy="194853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627.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72050" cy="1948534"/>
                    </a:xfrm>
                    <a:prstGeom prst="rect">
                      <a:avLst/>
                    </a:prstGeom>
                  </pic:spPr>
                </pic:pic>
              </a:graphicData>
            </a:graphic>
          </wp:inline>
        </w:drawing>
      </w:r>
    </w:p>
    <w:p w:rsidR="00C03499" w:rsidRDefault="00C03499" w:rsidP="00C03499">
      <w:pPr>
        <w:pStyle w:val="Caption"/>
      </w:pPr>
      <w:r>
        <w:t xml:space="preserve">Figure </w:t>
      </w:r>
      <w:r w:rsidR="00C77EBB">
        <w:fldChar w:fldCharType="begin"/>
      </w:r>
      <w:r w:rsidR="00C77EBB">
        <w:instrText xml:space="preserve"> SEQ Figure \* AR</w:instrText>
      </w:r>
      <w:r w:rsidR="00C77EBB">
        <w:instrText xml:space="preserve">ABIC </w:instrText>
      </w:r>
      <w:r w:rsidR="00C77EBB">
        <w:fldChar w:fldCharType="separate"/>
      </w:r>
      <w:r w:rsidR="00670A34">
        <w:rPr>
          <w:noProof/>
        </w:rPr>
        <w:t>7</w:t>
      </w:r>
      <w:r w:rsidR="00C77EBB">
        <w:rPr>
          <w:noProof/>
        </w:rPr>
        <w:fldChar w:fldCharType="end"/>
      </w:r>
      <w:r>
        <w:t xml:space="preserve"> - No wheels for mobility and Refrigerator environment</w:t>
      </w:r>
    </w:p>
    <w:p w:rsidR="00994E52" w:rsidRPr="00994E52" w:rsidRDefault="00994E52" w:rsidP="00994E52"/>
    <w:p w:rsidR="00E405AF" w:rsidRDefault="00882CB6" w:rsidP="00E405AF">
      <w:r>
        <w:t xml:space="preserve">We used the conjoint analysis for the </w:t>
      </w:r>
      <w:r w:rsidR="00FB49E4">
        <w:t xml:space="preserve">evaluating the </w:t>
      </w:r>
      <w:r>
        <w:t xml:space="preserve">recommendations. </w:t>
      </w:r>
      <w:r w:rsidR="00E405AF">
        <w:t xml:space="preserve">Check the result section of Design Study Summary </w:t>
      </w:r>
      <w:r w:rsidR="00994E52">
        <w:t>or Discussion section 3.</w:t>
      </w:r>
      <w:r w:rsidR="002C617F">
        <w:t>5</w:t>
      </w:r>
      <w:r w:rsidR="00994E52">
        <w:t xml:space="preserve"> </w:t>
      </w:r>
      <w:r w:rsidR="00E405AF">
        <w:t xml:space="preserve">for the recommendation we </w:t>
      </w:r>
      <w:r w:rsidR="00994E52">
        <w:t>proposed.</w:t>
      </w:r>
      <w:r w:rsidR="00E405AF">
        <w:t xml:space="preserve"> For detailed recommenda</w:t>
      </w:r>
      <w:r w:rsidR="007F3FE1">
        <w:t>tion, please refer to Appendix D</w:t>
      </w:r>
      <w:r w:rsidR="00E405AF">
        <w:t>.</w:t>
      </w:r>
    </w:p>
    <w:p w:rsidR="001F4C1F" w:rsidRPr="00B57E88" w:rsidRDefault="001F4C1F" w:rsidP="001F4C1F">
      <w:pPr>
        <w:pStyle w:val="Caption"/>
      </w:pPr>
    </w:p>
    <w:p w:rsidR="004D013B" w:rsidRDefault="004D013B" w:rsidP="00B44516">
      <w:pPr>
        <w:pStyle w:val="Heading2"/>
      </w:pPr>
      <w:r>
        <w:t>Ideation, evaluation, and prototyping</w:t>
      </w:r>
    </w:p>
    <w:p w:rsidR="00985B63" w:rsidRDefault="00A359C3" w:rsidP="00985B63">
      <w:pPr>
        <w:pStyle w:val="NoSpacing"/>
      </w:pPr>
      <w:r>
        <w:t>At the end, we brainstormed and discussed among ourselves and with the users to propose solutions in terms of mock ups or prototypes.</w:t>
      </w:r>
    </w:p>
    <w:p w:rsidR="00DB6EBC" w:rsidRDefault="00DB6EBC" w:rsidP="00985B63">
      <w:pPr>
        <w:pStyle w:val="NoSpacing"/>
      </w:pPr>
      <w:r>
        <w:t xml:space="preserve">Some of the promising recommendations are </w:t>
      </w:r>
      <w:r w:rsidR="00D5205C">
        <w:t>given in section 3.6</w:t>
      </w:r>
      <w:r>
        <w:t xml:space="preserve"> for which mock ups and sketches are made. For all the recommendations you can refer to Appendix </w:t>
      </w:r>
      <w:r w:rsidR="00EC27BC">
        <w:t>D.</w:t>
      </w:r>
    </w:p>
    <w:p w:rsidR="00596F7B" w:rsidRDefault="00596F7B" w:rsidP="00985B63">
      <w:pPr>
        <w:pStyle w:val="NoSpacing"/>
      </w:pPr>
    </w:p>
    <w:p w:rsidR="003D119B" w:rsidRDefault="003D119B" w:rsidP="003D119B">
      <w:pPr>
        <w:pStyle w:val="Heading2"/>
      </w:pPr>
      <w:bookmarkStart w:id="2" w:name="_Toc294859725"/>
      <w:r>
        <w:t>Nomenclature</w:t>
      </w:r>
      <w:bookmarkEnd w:id="2"/>
    </w:p>
    <w:p w:rsidR="003D119B" w:rsidRDefault="003D119B" w:rsidP="003D119B">
      <w:r>
        <w:t>The following acronyms and abbreviations are used throughout this document and are defined here for convenience.</w:t>
      </w:r>
    </w:p>
    <w:tbl>
      <w:tblPr>
        <w:tblW w:w="0" w:type="auto"/>
        <w:tblInd w:w="468" w:type="dxa"/>
        <w:tblLayout w:type="fixed"/>
        <w:tblLook w:val="0000" w:firstRow="0" w:lastRow="0" w:firstColumn="0" w:lastColumn="0" w:noHBand="0" w:noVBand="0"/>
      </w:tblPr>
      <w:tblGrid>
        <w:gridCol w:w="1620"/>
        <w:gridCol w:w="6768"/>
      </w:tblGrid>
      <w:tr w:rsidR="003D119B" w:rsidTr="002D7992">
        <w:tc>
          <w:tcPr>
            <w:tcW w:w="1620" w:type="dxa"/>
          </w:tcPr>
          <w:p w:rsidR="003D119B" w:rsidRDefault="00E71ECC" w:rsidP="002D7992">
            <w:pPr>
              <w:pStyle w:val="NoSpacing"/>
            </w:pPr>
            <w:r>
              <w:t>Ltr</w:t>
            </w:r>
          </w:p>
        </w:tc>
        <w:tc>
          <w:tcPr>
            <w:tcW w:w="6768" w:type="dxa"/>
          </w:tcPr>
          <w:p w:rsidR="003D119B" w:rsidRDefault="003B584E" w:rsidP="002D7992">
            <w:pPr>
              <w:pStyle w:val="NoSpacing"/>
            </w:pPr>
            <w:r>
              <w:t>Liter</w:t>
            </w:r>
          </w:p>
        </w:tc>
      </w:tr>
      <w:tr w:rsidR="003D119B" w:rsidTr="002D7992">
        <w:tc>
          <w:tcPr>
            <w:tcW w:w="1620" w:type="dxa"/>
          </w:tcPr>
          <w:p w:rsidR="003D119B" w:rsidRDefault="00E71ECC" w:rsidP="002D7992">
            <w:pPr>
              <w:pStyle w:val="NoSpacing"/>
            </w:pPr>
            <w:r w:rsidRPr="009740EB">
              <w:rPr>
                <w:vertAlign w:val="superscript"/>
              </w:rPr>
              <w:t>o</w:t>
            </w:r>
            <w:r>
              <w:t>C</w:t>
            </w:r>
          </w:p>
        </w:tc>
        <w:tc>
          <w:tcPr>
            <w:tcW w:w="6768" w:type="dxa"/>
          </w:tcPr>
          <w:p w:rsidR="00E71ECC" w:rsidRPr="00CE7051" w:rsidRDefault="00E71ECC" w:rsidP="002D7992">
            <w:pPr>
              <w:pStyle w:val="NoSpacing"/>
            </w:pPr>
            <w:r>
              <w:t xml:space="preserve">Degree </w:t>
            </w:r>
            <w:r w:rsidR="003B584E">
              <w:t>Celsius</w:t>
            </w:r>
          </w:p>
        </w:tc>
      </w:tr>
      <w:tr w:rsidR="003D119B" w:rsidTr="002D7992">
        <w:tc>
          <w:tcPr>
            <w:tcW w:w="1620" w:type="dxa"/>
          </w:tcPr>
          <w:p w:rsidR="003D119B" w:rsidRDefault="00E71ECC" w:rsidP="002D7992">
            <w:pPr>
              <w:pStyle w:val="NoSpacing"/>
            </w:pPr>
            <w:r w:rsidRPr="009740EB">
              <w:rPr>
                <w:vertAlign w:val="superscript"/>
              </w:rPr>
              <w:t>o</w:t>
            </w:r>
            <w:r>
              <w:t>F</w:t>
            </w:r>
          </w:p>
        </w:tc>
        <w:tc>
          <w:tcPr>
            <w:tcW w:w="6768" w:type="dxa"/>
          </w:tcPr>
          <w:p w:rsidR="003D119B" w:rsidRDefault="00E71ECC" w:rsidP="002D7992">
            <w:pPr>
              <w:pStyle w:val="NoSpacing"/>
            </w:pPr>
            <w:r>
              <w:t>Fahrenheit</w:t>
            </w:r>
          </w:p>
        </w:tc>
      </w:tr>
      <w:tr w:rsidR="007A30DA" w:rsidTr="002D7992">
        <w:tc>
          <w:tcPr>
            <w:tcW w:w="1620" w:type="dxa"/>
          </w:tcPr>
          <w:p w:rsidR="007A30DA" w:rsidRDefault="007A30DA" w:rsidP="002D7992">
            <w:pPr>
              <w:pStyle w:val="NoSpacing"/>
            </w:pPr>
          </w:p>
        </w:tc>
        <w:tc>
          <w:tcPr>
            <w:tcW w:w="6768" w:type="dxa"/>
          </w:tcPr>
          <w:p w:rsidR="007A30DA" w:rsidRDefault="007A30DA" w:rsidP="002D7992">
            <w:pPr>
              <w:pStyle w:val="NoSpacing"/>
            </w:pPr>
          </w:p>
        </w:tc>
      </w:tr>
      <w:tr w:rsidR="007A30DA" w:rsidTr="002D7992">
        <w:tc>
          <w:tcPr>
            <w:tcW w:w="1620" w:type="dxa"/>
          </w:tcPr>
          <w:p w:rsidR="007A30DA" w:rsidRDefault="007A30DA" w:rsidP="002D7992">
            <w:pPr>
              <w:pStyle w:val="NoSpacing"/>
            </w:pPr>
          </w:p>
        </w:tc>
        <w:tc>
          <w:tcPr>
            <w:tcW w:w="6768" w:type="dxa"/>
          </w:tcPr>
          <w:p w:rsidR="007A30DA" w:rsidRDefault="007A30DA" w:rsidP="002D7992">
            <w:pPr>
              <w:pStyle w:val="NoSpacing"/>
            </w:pPr>
          </w:p>
        </w:tc>
      </w:tr>
      <w:tr w:rsidR="007A30DA" w:rsidTr="002D7992">
        <w:tc>
          <w:tcPr>
            <w:tcW w:w="1620" w:type="dxa"/>
          </w:tcPr>
          <w:p w:rsidR="007A30DA" w:rsidRDefault="007A30DA" w:rsidP="002D7992">
            <w:pPr>
              <w:pStyle w:val="NoSpacing"/>
            </w:pPr>
          </w:p>
        </w:tc>
        <w:tc>
          <w:tcPr>
            <w:tcW w:w="6768" w:type="dxa"/>
          </w:tcPr>
          <w:p w:rsidR="007A30DA" w:rsidRDefault="007A30DA" w:rsidP="002D7992">
            <w:pPr>
              <w:pStyle w:val="NoSpacing"/>
            </w:pPr>
          </w:p>
        </w:tc>
      </w:tr>
      <w:tr w:rsidR="007A30DA" w:rsidTr="002D7992">
        <w:tc>
          <w:tcPr>
            <w:tcW w:w="1620" w:type="dxa"/>
          </w:tcPr>
          <w:p w:rsidR="007A30DA" w:rsidRDefault="007A30DA" w:rsidP="002D7992">
            <w:pPr>
              <w:pStyle w:val="NoSpacing"/>
            </w:pPr>
          </w:p>
        </w:tc>
        <w:tc>
          <w:tcPr>
            <w:tcW w:w="6768" w:type="dxa"/>
          </w:tcPr>
          <w:p w:rsidR="007A30DA" w:rsidRDefault="007A30DA" w:rsidP="002D7992">
            <w:pPr>
              <w:pStyle w:val="NoSpacing"/>
            </w:pPr>
          </w:p>
        </w:tc>
      </w:tr>
      <w:tr w:rsidR="007A30DA" w:rsidTr="002D7992">
        <w:tc>
          <w:tcPr>
            <w:tcW w:w="1620" w:type="dxa"/>
          </w:tcPr>
          <w:p w:rsidR="007A30DA" w:rsidRDefault="007A30DA" w:rsidP="002D7992">
            <w:pPr>
              <w:pStyle w:val="NoSpacing"/>
            </w:pPr>
          </w:p>
          <w:p w:rsidR="00FB1560" w:rsidRDefault="00FB1560" w:rsidP="002D7992">
            <w:pPr>
              <w:pStyle w:val="NoSpacing"/>
            </w:pPr>
          </w:p>
          <w:p w:rsidR="00FB1560" w:rsidRDefault="00FB1560" w:rsidP="002D7992">
            <w:pPr>
              <w:pStyle w:val="NoSpacing"/>
            </w:pPr>
          </w:p>
          <w:p w:rsidR="00FB1560" w:rsidRDefault="00FB1560" w:rsidP="002D7992">
            <w:pPr>
              <w:pStyle w:val="NoSpacing"/>
            </w:pPr>
          </w:p>
          <w:p w:rsidR="00FB1560" w:rsidRDefault="00FB1560" w:rsidP="002D7992">
            <w:pPr>
              <w:pStyle w:val="NoSpacing"/>
            </w:pPr>
          </w:p>
          <w:p w:rsidR="00FB1560" w:rsidRDefault="00FB1560" w:rsidP="002D7992">
            <w:pPr>
              <w:pStyle w:val="NoSpacing"/>
            </w:pPr>
          </w:p>
          <w:p w:rsidR="00FB1560" w:rsidRDefault="00FB1560" w:rsidP="002D7992">
            <w:pPr>
              <w:pStyle w:val="NoSpacing"/>
            </w:pPr>
          </w:p>
          <w:p w:rsidR="00FB1560" w:rsidRDefault="00FB1560" w:rsidP="002D7992">
            <w:pPr>
              <w:pStyle w:val="NoSpacing"/>
            </w:pPr>
          </w:p>
          <w:p w:rsidR="00FB1560" w:rsidRDefault="00FB1560" w:rsidP="002D7992">
            <w:pPr>
              <w:pStyle w:val="NoSpacing"/>
            </w:pPr>
          </w:p>
        </w:tc>
        <w:tc>
          <w:tcPr>
            <w:tcW w:w="6768" w:type="dxa"/>
          </w:tcPr>
          <w:p w:rsidR="007A30DA" w:rsidRDefault="007A30DA" w:rsidP="002D7992">
            <w:pPr>
              <w:pStyle w:val="NoSpacing"/>
            </w:pPr>
          </w:p>
        </w:tc>
      </w:tr>
    </w:tbl>
    <w:p w:rsidR="00C65286" w:rsidRDefault="0097587F" w:rsidP="0097587F">
      <w:pPr>
        <w:pStyle w:val="Heading1"/>
      </w:pPr>
      <w:bookmarkStart w:id="3" w:name="_Toc294859734"/>
      <w:r>
        <w:t>Discussion</w:t>
      </w:r>
      <w:bookmarkEnd w:id="3"/>
    </w:p>
    <w:p w:rsidR="00CB3914" w:rsidRDefault="00CB3914" w:rsidP="00CB3914">
      <w:r>
        <w:t xml:space="preserve">We have covered the problem and its background in sufficient </w:t>
      </w:r>
      <w:r w:rsidR="00413825">
        <w:t>depth and breadth</w:t>
      </w:r>
      <w:r>
        <w:t xml:space="preserve"> in</w:t>
      </w:r>
      <w:r w:rsidR="002C4D4E">
        <w:t xml:space="preserve"> the</w:t>
      </w:r>
      <w:r>
        <w:t xml:space="preserve"> Analysis section. Please refer to section 2 or Design Study Summary for more information about problem and its context.</w:t>
      </w:r>
    </w:p>
    <w:p w:rsidR="00CB3914" w:rsidRDefault="00CB3914" w:rsidP="00CB3914">
      <w:r>
        <w:t>We will see some</w:t>
      </w:r>
      <w:r w:rsidR="002C4D4E">
        <w:t xml:space="preserve"> more insights into the</w:t>
      </w:r>
      <w:r>
        <w:t xml:space="preserve"> process</w:t>
      </w:r>
      <w:r w:rsidR="002C4D4E">
        <w:t xml:space="preserve"> we followed</w:t>
      </w:r>
      <w:r>
        <w:t xml:space="preserve"> from</w:t>
      </w:r>
      <w:r w:rsidR="002C4D4E">
        <w:t xml:space="preserve"> planning to data collection to how we arrived at the </w:t>
      </w:r>
      <w:r>
        <w:t>solutions. We will also go through how we captured the data and observe</w:t>
      </w:r>
      <w:r w:rsidR="00523C5F">
        <w:t>d</w:t>
      </w:r>
      <w:r>
        <w:t xml:space="preserve"> the users. We will discuss in details the mock ups for the recommendations that we have </w:t>
      </w:r>
      <w:r w:rsidR="004336D6">
        <w:t>proposed and some alternative ways of doing those recommendations</w:t>
      </w:r>
      <w:r>
        <w:t>.</w:t>
      </w:r>
    </w:p>
    <w:p w:rsidR="00CB3914" w:rsidRDefault="00CB3914" w:rsidP="00CB3914">
      <w:r>
        <w:t xml:space="preserve">We are also going to evaluate our assumptions and their effects on our recommendations and mock ups. </w:t>
      </w:r>
    </w:p>
    <w:p w:rsidR="00CB3914" w:rsidRDefault="00CB3914" w:rsidP="00CB3914">
      <w:r>
        <w:t xml:space="preserve">We will also evaluate our mock ups for their pros and cons. </w:t>
      </w:r>
      <w:r w:rsidR="00963E80">
        <w:t>Let’s</w:t>
      </w:r>
      <w:r w:rsidR="00EF462A">
        <w:t xml:space="preserve"> us first star with the observation methods we decided.</w:t>
      </w:r>
    </w:p>
    <w:p w:rsidR="007B0CE8" w:rsidRDefault="007B0CE8" w:rsidP="007B0CE8">
      <w:pPr>
        <w:pStyle w:val="Heading2"/>
      </w:pPr>
      <w:r>
        <w:lastRenderedPageBreak/>
        <w:t>Pre observation planning</w:t>
      </w:r>
    </w:p>
    <w:p w:rsidR="00EF282F" w:rsidRDefault="00EF282F" w:rsidP="00EF282F">
      <w:r>
        <w:t>We identified the key contacts that we will be communicating with and at what specified time.</w:t>
      </w:r>
    </w:p>
    <w:p w:rsidR="00EF282F" w:rsidRDefault="00EF282F" w:rsidP="00EF282F">
      <w:r>
        <w:t>We pondered our attention on who are our users and stake holder and jolted down few goals for the user samples. We planned well what will be the size of our samples and that we will pick some users from each of the following samples:</w:t>
      </w:r>
    </w:p>
    <w:p w:rsidR="00EF282F" w:rsidRDefault="00EF282F" w:rsidP="00EF282F">
      <w:pPr>
        <w:pStyle w:val="ListParagraph"/>
        <w:numPr>
          <w:ilvl w:val="0"/>
          <w:numId w:val="32"/>
        </w:numPr>
      </w:pPr>
      <w:r>
        <w:t>Age wise</w:t>
      </w:r>
      <w:r w:rsidR="00310D32">
        <w:t xml:space="preserve"> (Children, Young, Old)</w:t>
      </w:r>
    </w:p>
    <w:p w:rsidR="00EF282F" w:rsidRDefault="00EF282F" w:rsidP="00EF282F">
      <w:pPr>
        <w:pStyle w:val="ListParagraph"/>
        <w:numPr>
          <w:ilvl w:val="0"/>
          <w:numId w:val="32"/>
        </w:numPr>
      </w:pPr>
      <w:r>
        <w:t xml:space="preserve">Gender wise </w:t>
      </w:r>
      <w:r w:rsidR="00310D32">
        <w:t>(Male, Female)</w:t>
      </w:r>
    </w:p>
    <w:p w:rsidR="00EF282F" w:rsidRDefault="00EF282F" w:rsidP="00EF282F">
      <w:pPr>
        <w:pStyle w:val="ListParagraph"/>
        <w:numPr>
          <w:ilvl w:val="0"/>
          <w:numId w:val="32"/>
        </w:numPr>
      </w:pPr>
      <w:r>
        <w:t>Culture (City, Village)</w:t>
      </w:r>
    </w:p>
    <w:p w:rsidR="00EF282F" w:rsidRPr="00EF282F" w:rsidRDefault="00EF282F" w:rsidP="00EF282F">
      <w:pPr>
        <w:pStyle w:val="ListParagraph"/>
        <w:numPr>
          <w:ilvl w:val="0"/>
          <w:numId w:val="32"/>
        </w:numPr>
      </w:pPr>
      <w:r>
        <w:t>Location wise (Hot, Cold, Rainy, Desert)</w:t>
      </w:r>
    </w:p>
    <w:p w:rsidR="00F42D40" w:rsidRDefault="007B0CE8" w:rsidP="00F42D40">
      <w:pPr>
        <w:pStyle w:val="Heading2"/>
      </w:pPr>
      <w:r>
        <w:t>Observational Methods</w:t>
      </w:r>
    </w:p>
    <w:p w:rsidR="004B59D0" w:rsidRDefault="00CB3914" w:rsidP="00CB3914">
      <w:r>
        <w:t xml:space="preserve">We focused more on contextual observation because it provides you the </w:t>
      </w:r>
      <w:r w:rsidR="001167F0">
        <w:t xml:space="preserve">context and </w:t>
      </w:r>
      <w:r>
        <w:t xml:space="preserve">working condition of the user in its environment and then you can make yourself aware of the workflow he is following and how he is interacting with the refrigerator. </w:t>
      </w:r>
      <w:r w:rsidR="001167F0">
        <w:t xml:space="preserve">By getting this information, you can better observe the user and can find inefficiencies (opportunity </w:t>
      </w:r>
      <w:r w:rsidR="00B269A6">
        <w:t>areas) in the</w:t>
      </w:r>
      <w:r w:rsidR="001167F0">
        <w:t xml:space="preserve"> workflow or usage.</w:t>
      </w:r>
    </w:p>
    <w:p w:rsidR="00CB3914" w:rsidRDefault="00CB3914" w:rsidP="00CB3914">
      <w:r>
        <w:t>We received lots of data regarding the modularity when we were seeing the participants performing their tasks and not using particular areas for a long time</w:t>
      </w:r>
      <w:r w:rsidR="00F84A6E">
        <w:t xml:space="preserve">, we interjected on the spot questions that why it is happening, that gave us more insight for data collection at lower </w:t>
      </w:r>
      <w:r w:rsidR="0092613F">
        <w:t xml:space="preserve">level </w:t>
      </w:r>
      <w:r w:rsidR="00F84A6E">
        <w:t>details.</w:t>
      </w:r>
    </w:p>
    <w:p w:rsidR="004B59D0" w:rsidRDefault="004B59D0" w:rsidP="00CB3914">
      <w:r>
        <w:t xml:space="preserve">We had to struggle a bit for getting surveys because people were avoiding them. But after we convinced them that it is totally anonymous and no personal information will be recorded, we got few key inputs from </w:t>
      </w:r>
      <w:r w:rsidR="00452847">
        <w:t>survey participants</w:t>
      </w:r>
      <w:r>
        <w:t>.</w:t>
      </w:r>
    </w:p>
    <w:p w:rsidR="00F42D40" w:rsidRDefault="00F42D40" w:rsidP="00F42D40">
      <w:pPr>
        <w:pStyle w:val="Heading2"/>
      </w:pPr>
      <w:r>
        <w:t>Assumpti</w:t>
      </w:r>
      <w:r w:rsidR="004271C8">
        <w:t>ons</w:t>
      </w:r>
    </w:p>
    <w:p w:rsidR="00096AFB" w:rsidRDefault="004F0888" w:rsidP="00CB3914">
      <w:r w:rsidRPr="004F0888">
        <w:rPr>
          <w:b/>
        </w:rPr>
        <w:t xml:space="preserve">Sample Size: </w:t>
      </w:r>
      <w:r w:rsidR="00F84A6E">
        <w:t xml:space="preserve">Our Sample size is around 20-25, </w:t>
      </w:r>
      <w:r w:rsidR="003D379F">
        <w:t>we have included people ranging from villages to cities, from young to old generation, both genders, novice (villager) and experts (mechanic), persons from different profession. Though the sample set is small but</w:t>
      </w:r>
      <w:r w:rsidR="00452847">
        <w:t xml:space="preserve"> it is</w:t>
      </w:r>
      <w:r w:rsidR="003D379F">
        <w:t xml:space="preserve"> diverse and we got similar kind of responses from similar user profiles.</w:t>
      </w:r>
    </w:p>
    <w:p w:rsidR="003D379F" w:rsidRDefault="009D6B3A" w:rsidP="00CB3914">
      <w:r>
        <w:t xml:space="preserve"> If this assumption of diversity and reasonable </w:t>
      </w:r>
      <w:r w:rsidR="00096AFB">
        <w:t xml:space="preserve">sample </w:t>
      </w:r>
      <w:r>
        <w:t xml:space="preserve">size </w:t>
      </w:r>
      <w:r w:rsidR="00096AFB">
        <w:t xml:space="preserve">is not met then </w:t>
      </w:r>
      <w:r w:rsidR="008F2BDB">
        <w:t xml:space="preserve">the </w:t>
      </w:r>
      <w:r w:rsidR="00096AFB">
        <w:t>data outcome can be biased in one or two areas, which can affect the recommendations we will give and it can be deviated from the voice of most of the customers.</w:t>
      </w:r>
    </w:p>
    <w:p w:rsidR="0013308C" w:rsidRDefault="0013308C" w:rsidP="00CB3914">
      <w:pPr>
        <w:rPr>
          <w:b/>
        </w:rPr>
      </w:pPr>
    </w:p>
    <w:p w:rsidR="0013308C" w:rsidRDefault="0013308C" w:rsidP="00CB3914">
      <w:pPr>
        <w:rPr>
          <w:b/>
        </w:rPr>
      </w:pPr>
    </w:p>
    <w:p w:rsidR="0013308C" w:rsidRDefault="0013308C" w:rsidP="00CB3914">
      <w:pPr>
        <w:rPr>
          <w:b/>
        </w:rPr>
      </w:pPr>
    </w:p>
    <w:p w:rsidR="00096AFB" w:rsidRDefault="004F0888" w:rsidP="00CB3914">
      <w:r w:rsidRPr="004F0888">
        <w:rPr>
          <w:b/>
        </w:rPr>
        <w:lastRenderedPageBreak/>
        <w:t>Anonymous Surveys:</w:t>
      </w:r>
      <w:r>
        <w:t xml:space="preserve"> </w:t>
      </w:r>
      <w:r w:rsidR="003D379F">
        <w:t xml:space="preserve">We conducted survey anonymously, just asked them what kind of user they are. We didn’t need any personal data to seek what </w:t>
      </w:r>
      <w:r w:rsidR="0037205E">
        <w:t>is the</w:t>
      </w:r>
      <w:r w:rsidR="003D379F">
        <w:t xml:space="preserve"> voice of our customers. </w:t>
      </w:r>
      <w:r w:rsidR="00092F93">
        <w:t>These kinds of survey</w:t>
      </w:r>
      <w:r w:rsidR="005C0177">
        <w:t>s</w:t>
      </w:r>
      <w:r w:rsidR="00092F93">
        <w:t xml:space="preserve"> work</w:t>
      </w:r>
      <w:r w:rsidR="003D379F">
        <w:t xml:space="preserve"> when </w:t>
      </w:r>
      <w:r w:rsidR="00092F93">
        <w:t>people want to participate and contribute ideas but don’t</w:t>
      </w:r>
      <w:r w:rsidR="003D379F">
        <w:t xml:space="preserve"> want to come outside in front seat.</w:t>
      </w:r>
    </w:p>
    <w:p w:rsidR="003D379F" w:rsidRDefault="00096AFB" w:rsidP="00CB3914">
      <w:r>
        <w:t xml:space="preserve"> If this assumption is not met, then user may feel tracked with their personal information and psychologically they may not feel comfortable and may not give their full capacity data due to the mentioned reasons. If this happen, we can</w:t>
      </w:r>
      <w:r w:rsidR="00F37ECB">
        <w:t xml:space="preserve"> only</w:t>
      </w:r>
      <w:r>
        <w:t xml:space="preserve"> </w:t>
      </w:r>
      <w:r w:rsidR="00F37ECB">
        <w:t>get</w:t>
      </w:r>
      <w:r>
        <w:t xml:space="preserve"> very few samples and those can’t be treated valuable as the participation</w:t>
      </w:r>
      <w:r w:rsidR="00F37ECB">
        <w:t xml:space="preserve"> is not free to think and act.</w:t>
      </w:r>
    </w:p>
    <w:p w:rsidR="003D379F" w:rsidRDefault="004F0888" w:rsidP="00CB3914">
      <w:r w:rsidRPr="004F0888">
        <w:rPr>
          <w:b/>
        </w:rPr>
        <w:t>Refrigerator Environment:</w:t>
      </w:r>
      <w:r>
        <w:t xml:space="preserve"> </w:t>
      </w:r>
      <w:r w:rsidR="003D379F">
        <w:t xml:space="preserve">We have limited our scope with only the interaction and usage with the </w:t>
      </w:r>
      <w:r w:rsidR="00C67CCC">
        <w:t>refrigerator</w:t>
      </w:r>
      <w:r w:rsidR="003D379F">
        <w:t>. We have done very less research on the environment and workflow around the refrigerator. We have analyzed that these kind of special conditions and environment use cases are few</w:t>
      </w:r>
      <w:r w:rsidR="00727BDA">
        <w:t xml:space="preserve"> ones</w:t>
      </w:r>
      <w:r w:rsidR="003D379F">
        <w:t>.</w:t>
      </w:r>
    </w:p>
    <w:p w:rsidR="00B2083A" w:rsidRDefault="00B2083A" w:rsidP="00CB3914">
      <w:r>
        <w:t>But if this assumption is not met, we may observe some voids in the data related to environment and workflows. Though we have captured some environments like Canteen Kitchen, Home kitchens, but the study was not extensive.</w:t>
      </w:r>
    </w:p>
    <w:p w:rsidR="004B59D0" w:rsidRDefault="004271C8" w:rsidP="002E7D5D">
      <w:pPr>
        <w:pStyle w:val="Heading2"/>
      </w:pPr>
      <w:r>
        <w:t>Debriefing</w:t>
      </w:r>
    </w:p>
    <w:p w:rsidR="004B59D0" w:rsidRDefault="002E7D5D" w:rsidP="00CB3914">
      <w:r>
        <w:t>During debrief we assembled at a place of choice and time that we already agreed upon in planning. This session started</w:t>
      </w:r>
      <w:r w:rsidR="00F83EC2">
        <w:t xml:space="preserve"> with</w:t>
      </w:r>
      <w:r>
        <w:t xml:space="preserve"> every one writing their key findings on the different color notes </w:t>
      </w:r>
      <w:r w:rsidR="00F83EC2">
        <w:t>and po</w:t>
      </w:r>
      <w:r>
        <w:t>sting it on the</w:t>
      </w:r>
      <w:r w:rsidR="00F83EC2">
        <w:t xml:space="preserve"> white</w:t>
      </w:r>
      <w:r>
        <w:t xml:space="preserve"> board. It was a very interactive session, where each person was talking about some of the interesting things he found during the observation, while posting the notes.</w:t>
      </w:r>
    </w:p>
    <w:p w:rsidR="00D101C1" w:rsidRDefault="002E7D5D" w:rsidP="00CB3914">
      <w:r>
        <w:t>Along w</w:t>
      </w:r>
      <w:r w:rsidR="005F66D2">
        <w:t>ith our key findings in terms of</w:t>
      </w:r>
      <w:r>
        <w:t xml:space="preserve"> user needs, we also captured some environment </w:t>
      </w:r>
      <w:r w:rsidR="004328D0">
        <w:t>of refrigerator usage so that we can brainstorm on design part during brainstorming session.</w:t>
      </w:r>
      <w:r w:rsidR="00D101C1">
        <w:t xml:space="preserve"> Some user environments were placed on t</w:t>
      </w:r>
      <w:r w:rsidR="005F66D2">
        <w:t xml:space="preserve">he </w:t>
      </w:r>
      <w:r w:rsidR="00C25FC4">
        <w:t>board;</w:t>
      </w:r>
      <w:r w:rsidR="005F66D2">
        <w:t xml:space="preserve"> refer to the</w:t>
      </w:r>
      <w:r w:rsidR="00C25FC4">
        <w:t xml:space="preserve"> column 1 of notes in</w:t>
      </w:r>
      <w:r w:rsidR="005F66D2">
        <w:t xml:space="preserve"> Figure 1 for more details.</w:t>
      </w:r>
      <w:r w:rsidR="00C25FC4">
        <w:t xml:space="preserve"> Figure 2 and 3 are also part of debriefing </w:t>
      </w:r>
      <w:r w:rsidR="00EC21CF">
        <w:t>sessions;</w:t>
      </w:r>
      <w:r w:rsidR="00C25FC4">
        <w:t xml:space="preserve"> you can refer them for more insights.</w:t>
      </w:r>
    </w:p>
    <w:p w:rsidR="002E7D5D" w:rsidRDefault="004271C8" w:rsidP="002922DB">
      <w:pPr>
        <w:pStyle w:val="Heading2"/>
      </w:pPr>
      <w:r>
        <w:t>Recommendations</w:t>
      </w:r>
    </w:p>
    <w:p w:rsidR="00B64E7A" w:rsidRDefault="002922DB" w:rsidP="002922DB">
      <w:r>
        <w:t>After the debrief session, on the same day, we collated the data and prioritized it to focus on the important find</w:t>
      </w:r>
      <w:r w:rsidR="00EC21CF">
        <w:t>ing</w:t>
      </w:r>
      <w:r>
        <w:t xml:space="preserve">s of the user research. After all the arguments and counter arguments by each team member, we jolted down the </w:t>
      </w:r>
      <w:r w:rsidR="00A831DC">
        <w:t>key</w:t>
      </w:r>
      <w:r>
        <w:t xml:space="preserve"> recommendations. But before we discuss the recommendations, I </w:t>
      </w:r>
      <w:r w:rsidR="00302BFF">
        <w:t xml:space="preserve">would like </w:t>
      </w:r>
      <w:r>
        <w:t xml:space="preserve">to walk you through what user were saying about the findings </w:t>
      </w:r>
      <w:r w:rsidR="00A831DC">
        <w:t xml:space="preserve">during interviews, surveys. </w:t>
      </w:r>
    </w:p>
    <w:p w:rsidR="00B64E7A" w:rsidRDefault="00B64E7A" w:rsidP="002922DB"/>
    <w:p w:rsidR="00B64E7A" w:rsidRDefault="00B64E7A" w:rsidP="002922DB"/>
    <w:p w:rsidR="00B64E7A" w:rsidRDefault="00B64E7A" w:rsidP="002922DB"/>
    <w:p w:rsidR="002922DB" w:rsidRDefault="00A831DC" w:rsidP="002922DB">
      <w:r>
        <w:lastRenderedPageBreak/>
        <w:t>Please refer to Figure 12 for the visual representation of user responses for each category.</w:t>
      </w:r>
    </w:p>
    <w:p w:rsidR="00A831DC" w:rsidRDefault="00A831DC" w:rsidP="00A831DC">
      <w:pPr>
        <w:keepNext/>
      </w:pPr>
      <w:r>
        <w:rPr>
          <w:noProof/>
        </w:rPr>
        <w:drawing>
          <wp:inline distT="0" distB="0" distL="0" distR="0" wp14:anchorId="69F418BA" wp14:editId="54657827">
            <wp:extent cx="5905500" cy="329565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2922DB" w:rsidRDefault="00A831DC" w:rsidP="00A831DC">
      <w:pPr>
        <w:pStyle w:val="Caption"/>
      </w:pPr>
      <w:r>
        <w:t xml:space="preserve">Figure </w:t>
      </w:r>
      <w:r w:rsidR="00C77EBB">
        <w:fldChar w:fldCharType="begin"/>
      </w:r>
      <w:r w:rsidR="00C77EBB">
        <w:instrText xml:space="preserve"> SEQ Figure \* ARABIC </w:instrText>
      </w:r>
      <w:r w:rsidR="00C77EBB">
        <w:fldChar w:fldCharType="separate"/>
      </w:r>
      <w:r w:rsidR="00670A34">
        <w:rPr>
          <w:noProof/>
        </w:rPr>
        <w:t>8</w:t>
      </w:r>
      <w:r w:rsidR="00C77EBB">
        <w:rPr>
          <w:noProof/>
        </w:rPr>
        <w:fldChar w:fldCharType="end"/>
      </w:r>
      <w:r>
        <w:t xml:space="preserve"> – User responses per category</w:t>
      </w:r>
    </w:p>
    <w:p w:rsidR="00781F2A" w:rsidRDefault="00671FF6" w:rsidP="00A831DC">
      <w:r>
        <w:t>From the Figure 12, it is evident that most users want to see</w:t>
      </w:r>
      <w:r w:rsidR="00781F2A">
        <w:t>:</w:t>
      </w:r>
    </w:p>
    <w:p w:rsidR="00781F2A" w:rsidRDefault="00781F2A" w:rsidP="00781F2A">
      <w:pPr>
        <w:pStyle w:val="ListParagraph"/>
        <w:numPr>
          <w:ilvl w:val="0"/>
          <w:numId w:val="25"/>
        </w:numPr>
      </w:pPr>
      <w:r>
        <w:t>M</w:t>
      </w:r>
      <w:r w:rsidR="00671FF6">
        <w:t xml:space="preserve">ore </w:t>
      </w:r>
      <w:r w:rsidR="00574AE7">
        <w:t>functionality</w:t>
      </w:r>
      <w:r w:rsidR="00671FF6">
        <w:t xml:space="preserve"> in their </w:t>
      </w:r>
      <w:r w:rsidR="00C67CCC">
        <w:t>refrigerator</w:t>
      </w:r>
      <w:r w:rsidR="00671FF6">
        <w:t xml:space="preserve">, </w:t>
      </w:r>
      <w:r>
        <w:t xml:space="preserve">modular design, they want everything fast and automated about their </w:t>
      </w:r>
      <w:r w:rsidR="00C67CCC">
        <w:t>refrigerator</w:t>
      </w:r>
      <w:r>
        <w:t>.</w:t>
      </w:r>
    </w:p>
    <w:p w:rsidR="00781F2A" w:rsidRDefault="00C56808" w:rsidP="00781F2A">
      <w:pPr>
        <w:pStyle w:val="ListParagraph"/>
        <w:numPr>
          <w:ilvl w:val="0"/>
          <w:numId w:val="25"/>
        </w:numPr>
      </w:pPr>
      <w:r>
        <w:t>S</w:t>
      </w:r>
      <w:r w:rsidR="00671FF6">
        <w:t xml:space="preserve">ome kind of visual or sound indication of refrigerator functioning and running status. </w:t>
      </w:r>
    </w:p>
    <w:p w:rsidR="00781F2A" w:rsidRDefault="00671FF6" w:rsidP="00781F2A">
      <w:pPr>
        <w:pStyle w:val="ListParagraph"/>
        <w:numPr>
          <w:ilvl w:val="0"/>
          <w:numId w:val="25"/>
        </w:numPr>
      </w:pPr>
      <w:r>
        <w:t xml:space="preserve">Exterior is also on </w:t>
      </w:r>
      <w:r w:rsidR="00781F2A">
        <w:t>users’</w:t>
      </w:r>
      <w:r>
        <w:t xml:space="preserve"> priority</w:t>
      </w:r>
      <w:r w:rsidR="00781F2A">
        <w:t xml:space="preserve"> </w:t>
      </w:r>
      <w:r w:rsidR="00A07C5B">
        <w:t xml:space="preserve">list </w:t>
      </w:r>
      <w:r w:rsidR="00781F2A">
        <w:t xml:space="preserve">because they want to see and control everything about the </w:t>
      </w:r>
      <w:r w:rsidR="00C67CCC">
        <w:t>refrigerator</w:t>
      </w:r>
      <w:r w:rsidR="00781F2A">
        <w:t xml:space="preserve"> without the door every time. </w:t>
      </w:r>
    </w:p>
    <w:p w:rsidR="00A831DC" w:rsidRDefault="00781F2A" w:rsidP="00781F2A">
      <w:pPr>
        <w:pStyle w:val="ListParagraph"/>
        <w:numPr>
          <w:ilvl w:val="0"/>
          <w:numId w:val="25"/>
        </w:numPr>
      </w:pPr>
      <w:r>
        <w:t xml:space="preserve">Users were also having problems with mobility to easily </w:t>
      </w:r>
      <w:r w:rsidR="00D41362">
        <w:t xml:space="preserve">move </w:t>
      </w:r>
      <w:r w:rsidR="003843E1">
        <w:t>and clean</w:t>
      </w:r>
      <w:r>
        <w:t xml:space="preserve"> the </w:t>
      </w:r>
      <w:r w:rsidR="00C67CCC">
        <w:t>refrigerator</w:t>
      </w:r>
      <w:r>
        <w:t>.</w:t>
      </w:r>
    </w:p>
    <w:p w:rsidR="001778E1" w:rsidRDefault="001778E1" w:rsidP="00781F2A">
      <w:pPr>
        <w:pStyle w:val="ListParagraph"/>
        <w:numPr>
          <w:ilvl w:val="0"/>
          <w:numId w:val="25"/>
        </w:numPr>
      </w:pPr>
      <w:r>
        <w:t>Users also wanted some solution</w:t>
      </w:r>
      <w:r w:rsidR="00FA3318">
        <w:t>s</w:t>
      </w:r>
      <w:r>
        <w:t xml:space="preserve"> to cope with odor</w:t>
      </w:r>
      <w:r w:rsidR="009A5163">
        <w:t xml:space="preserve"> (rotten food items, taste).</w:t>
      </w:r>
    </w:p>
    <w:p w:rsidR="00AD65B4" w:rsidRPr="00A831DC" w:rsidRDefault="00AD65B4" w:rsidP="00AD65B4">
      <w:pPr>
        <w:pStyle w:val="Heading2"/>
      </w:pPr>
      <w:r>
        <w:t>Mockups and Prototyping</w:t>
      </w:r>
    </w:p>
    <w:p w:rsidR="002922DB" w:rsidRDefault="00AD65B4" w:rsidP="002922DB">
      <w:r>
        <w:t>We got the top recommendations as discussed in section 3.</w:t>
      </w:r>
      <w:r w:rsidR="009C45FF">
        <w:t>5</w:t>
      </w:r>
      <w:r>
        <w:t>.</w:t>
      </w:r>
      <w:r w:rsidR="009A5163">
        <w:t xml:space="preserve"> I am going to explain in depth the solutions brainstormed</w:t>
      </w:r>
      <w:r w:rsidR="008F577C">
        <w:t xml:space="preserve"> and generated</w:t>
      </w:r>
      <w:r w:rsidR="009A5163">
        <w:t xml:space="preserve"> with mockups and drawings.</w:t>
      </w:r>
    </w:p>
    <w:p w:rsidR="003B5E90" w:rsidRDefault="008342AD" w:rsidP="003B5E90">
      <w:pPr>
        <w:pStyle w:val="ListParagraph"/>
        <w:numPr>
          <w:ilvl w:val="0"/>
          <w:numId w:val="29"/>
        </w:numPr>
        <w:rPr>
          <w:b/>
        </w:rPr>
      </w:pPr>
      <w:r>
        <w:rPr>
          <w:b/>
        </w:rPr>
        <w:t>Modular Design</w:t>
      </w:r>
    </w:p>
    <w:p w:rsidR="003B5E90" w:rsidRDefault="003B5E90" w:rsidP="003B5E90">
      <w:pPr>
        <w:pStyle w:val="ListParagraph"/>
      </w:pPr>
      <w:r>
        <w:t>For making refrigerator more modular and adaptable is to make adjustable horizontal and vertical dividers so you can get the flexible space for variety of containers.</w:t>
      </w:r>
    </w:p>
    <w:p w:rsidR="009736A8" w:rsidRDefault="003B5E90" w:rsidP="003B5E90">
      <w:pPr>
        <w:pStyle w:val="ListParagraph"/>
      </w:pPr>
      <w:r>
        <w:t xml:space="preserve">Along with this, provision of modular freezer and vegetables sections can be provided. </w:t>
      </w:r>
    </w:p>
    <w:p w:rsidR="009736A8" w:rsidRDefault="009736A8" w:rsidP="003B5E90">
      <w:pPr>
        <w:pStyle w:val="ListParagraph"/>
      </w:pPr>
    </w:p>
    <w:p w:rsidR="009736A8" w:rsidRDefault="009736A8" w:rsidP="003B5E90">
      <w:pPr>
        <w:pStyle w:val="ListParagraph"/>
      </w:pPr>
    </w:p>
    <w:p w:rsidR="00E418D4" w:rsidRDefault="003B5E90" w:rsidP="003B5E90">
      <w:pPr>
        <w:pStyle w:val="ListParagraph"/>
      </w:pPr>
      <w:r>
        <w:lastRenderedPageBreak/>
        <w:t>Freezer can be pulled out from the top and can be placed at the bottom and veg section can be placed on the top based on the season</w:t>
      </w:r>
      <w:r w:rsidR="00B77970">
        <w:t xml:space="preserve"> (winter or summer)</w:t>
      </w:r>
      <w:r>
        <w:t xml:space="preserve"> or as per </w:t>
      </w:r>
      <w:r w:rsidR="00B77970">
        <w:t xml:space="preserve">the </w:t>
      </w:r>
      <w:r w:rsidR="003A5B37">
        <w:t>usage patterns</w:t>
      </w:r>
      <w:r>
        <w:t xml:space="preserve">. There can be a provision of some button in/control outside the freezer section to convert it </w:t>
      </w:r>
      <w:r w:rsidR="0088315E">
        <w:t>in</w:t>
      </w:r>
      <w:r>
        <w:t>to veg section and vice versa.</w:t>
      </w:r>
      <w:r w:rsidR="006D6E89">
        <w:t xml:space="preserve"> </w:t>
      </w:r>
    </w:p>
    <w:p w:rsidR="00532BC0" w:rsidRDefault="00532BC0" w:rsidP="003B5E90">
      <w:pPr>
        <w:pStyle w:val="ListParagraph"/>
      </w:pPr>
    </w:p>
    <w:p w:rsidR="003B5E90" w:rsidRDefault="006D6E89" w:rsidP="003B5E90">
      <w:pPr>
        <w:pStyle w:val="ListParagraph"/>
      </w:pPr>
      <w:r>
        <w:t>Provision of dividing the main door into numbers of smaller doors can be provided, so to reach to a particular section of the refrigerator, you need not to open the complete big door.</w:t>
      </w:r>
      <w:r w:rsidR="0088315E">
        <w:t xml:space="preserve"> Figure 9 explains the points visually.</w:t>
      </w:r>
    </w:p>
    <w:p w:rsidR="009A5163" w:rsidRDefault="009A5163" w:rsidP="008342AD">
      <w:pPr>
        <w:keepNext/>
        <w:jc w:val="center"/>
      </w:pPr>
      <w:r>
        <w:rPr>
          <w:noProof/>
        </w:rPr>
        <w:drawing>
          <wp:inline distT="0" distB="0" distL="0" distR="0" wp14:anchorId="53BF4F2D" wp14:editId="6D4D5779">
            <wp:extent cx="3939953" cy="5010150"/>
            <wp:effectExtent l="0" t="1905" r="190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0920112279.jpg"/>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3945720" cy="5017484"/>
                    </a:xfrm>
                    <a:prstGeom prst="rect">
                      <a:avLst/>
                    </a:prstGeom>
                  </pic:spPr>
                </pic:pic>
              </a:graphicData>
            </a:graphic>
          </wp:inline>
        </w:drawing>
      </w:r>
    </w:p>
    <w:p w:rsidR="009A5163" w:rsidRDefault="009A5163" w:rsidP="009A5163">
      <w:pPr>
        <w:pStyle w:val="Caption"/>
      </w:pPr>
      <w:r>
        <w:t xml:space="preserve">Figure </w:t>
      </w:r>
      <w:r w:rsidR="00C77EBB">
        <w:fldChar w:fldCharType="begin"/>
      </w:r>
      <w:r w:rsidR="00C77EBB">
        <w:instrText xml:space="preserve"> SEQ Figure \* ARABIC </w:instrText>
      </w:r>
      <w:r w:rsidR="00C77EBB">
        <w:fldChar w:fldCharType="separate"/>
      </w:r>
      <w:r w:rsidR="00670A34">
        <w:rPr>
          <w:noProof/>
        </w:rPr>
        <w:t>9</w:t>
      </w:r>
      <w:r w:rsidR="00C77EBB">
        <w:rPr>
          <w:noProof/>
        </w:rPr>
        <w:fldChar w:fldCharType="end"/>
      </w:r>
      <w:r>
        <w:t xml:space="preserve"> - Mock up for Modular Design</w:t>
      </w:r>
    </w:p>
    <w:p w:rsidR="0098275A" w:rsidRDefault="0098275A" w:rsidP="0098275A"/>
    <w:p w:rsidR="0098275A" w:rsidRDefault="0098275A" w:rsidP="0098275A"/>
    <w:p w:rsidR="0098275A" w:rsidRDefault="0098275A" w:rsidP="0098275A"/>
    <w:p w:rsidR="0098275A" w:rsidRDefault="0098275A" w:rsidP="0098275A"/>
    <w:p w:rsidR="0098275A" w:rsidRDefault="0098275A" w:rsidP="0098275A"/>
    <w:p w:rsidR="0098275A" w:rsidRDefault="0098275A" w:rsidP="0098275A"/>
    <w:p w:rsidR="0098275A" w:rsidRDefault="0098275A" w:rsidP="0098275A"/>
    <w:p w:rsidR="0098275A" w:rsidRPr="0098275A" w:rsidRDefault="0098275A" w:rsidP="0098275A"/>
    <w:p w:rsidR="003B5E90" w:rsidRDefault="00442034" w:rsidP="008D5B14">
      <w:pPr>
        <w:pStyle w:val="ListParagraph"/>
        <w:numPr>
          <w:ilvl w:val="0"/>
          <w:numId w:val="29"/>
        </w:numPr>
        <w:rPr>
          <w:b/>
        </w:rPr>
      </w:pPr>
      <w:r>
        <w:rPr>
          <w:b/>
        </w:rPr>
        <w:t>Transparent Doors</w:t>
      </w:r>
    </w:p>
    <w:p w:rsidR="00B847D4" w:rsidRDefault="00442034" w:rsidP="007C6CE7">
      <w:pPr>
        <w:pStyle w:val="ListParagraph"/>
      </w:pPr>
      <w:r>
        <w:t xml:space="preserve">By providing the transparent doors and side walls for the home use can greatly increase the ease of use and satisfaction of the buyers because they need not to open the </w:t>
      </w:r>
      <w:r w:rsidR="00C67CCC">
        <w:t>refrigerator</w:t>
      </w:r>
      <w:r>
        <w:t xml:space="preserve"> every time just to check if something</w:t>
      </w:r>
      <w:r w:rsidR="00CD042E">
        <w:t xml:space="preserve"> is placed inside; </w:t>
      </w:r>
      <w:r>
        <w:t>they can check the things f</w:t>
      </w:r>
      <w:r w:rsidR="00CD042E">
        <w:t>rom outside to better plan</w:t>
      </w:r>
      <w:r>
        <w:t xml:space="preserve">. </w:t>
      </w:r>
    </w:p>
    <w:p w:rsidR="00B847D4" w:rsidRDefault="00B847D4" w:rsidP="007C6CE7">
      <w:pPr>
        <w:pStyle w:val="ListParagraph"/>
      </w:pPr>
    </w:p>
    <w:p w:rsidR="00B85F1D" w:rsidRDefault="002C2B04" w:rsidP="007C6CE7">
      <w:pPr>
        <w:pStyle w:val="ListParagraph"/>
      </w:pPr>
      <w:r>
        <w:t xml:space="preserve">This concept is being used in super markets but not penetrated homes yet. </w:t>
      </w:r>
      <w:r w:rsidR="00442034">
        <w:t xml:space="preserve">Although solution may not sound aesthetic </w:t>
      </w:r>
      <w:r w:rsidR="00472F8C">
        <w:t>as it exposes all your things placed in the refrigerator to</w:t>
      </w:r>
      <w:r>
        <w:t xml:space="preserve"> the</w:t>
      </w:r>
      <w:r w:rsidR="00472F8C">
        <w:t xml:space="preserve"> outsiders in your home. The solution for that can be providing some control outside to change the transparency of door back to opaque and vice versa. </w:t>
      </w:r>
      <w:r w:rsidR="00750A14">
        <w:t>Check the Figure below to get the feel how it will look if implemented.</w:t>
      </w:r>
    </w:p>
    <w:p w:rsidR="00B85F1D" w:rsidRDefault="00B85F1D" w:rsidP="007C6CE7">
      <w:pPr>
        <w:pStyle w:val="ListParagraph"/>
      </w:pPr>
    </w:p>
    <w:p w:rsidR="009A5163" w:rsidRDefault="009A5163" w:rsidP="007C6CE7">
      <w:pPr>
        <w:pStyle w:val="ListParagraph"/>
      </w:pPr>
      <w:r>
        <w:rPr>
          <w:noProof/>
        </w:rPr>
        <w:drawing>
          <wp:inline distT="0" distB="0" distL="0" distR="0" wp14:anchorId="4B21ACE6" wp14:editId="65F2DBA1">
            <wp:extent cx="5114925" cy="3657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092011228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14925" cy="3657600"/>
                    </a:xfrm>
                    <a:prstGeom prst="rect">
                      <a:avLst/>
                    </a:prstGeom>
                  </pic:spPr>
                </pic:pic>
              </a:graphicData>
            </a:graphic>
          </wp:inline>
        </w:drawing>
      </w:r>
    </w:p>
    <w:p w:rsidR="009A5163" w:rsidRDefault="009A5163" w:rsidP="009A5163">
      <w:pPr>
        <w:pStyle w:val="Caption"/>
      </w:pPr>
      <w:r>
        <w:t xml:space="preserve">Figure </w:t>
      </w:r>
      <w:r w:rsidR="00C77EBB">
        <w:fldChar w:fldCharType="begin"/>
      </w:r>
      <w:r w:rsidR="00C77EBB">
        <w:instrText xml:space="preserve"> SEQ Figure \* ARABIC </w:instrText>
      </w:r>
      <w:r w:rsidR="00C77EBB">
        <w:fldChar w:fldCharType="separate"/>
      </w:r>
      <w:r w:rsidR="00670A34">
        <w:rPr>
          <w:noProof/>
        </w:rPr>
        <w:t>10</w:t>
      </w:r>
      <w:r w:rsidR="00C77EBB">
        <w:rPr>
          <w:noProof/>
        </w:rPr>
        <w:fldChar w:fldCharType="end"/>
      </w:r>
      <w:r>
        <w:t xml:space="preserve"> - Mock up for Transparent Doors and sides</w:t>
      </w:r>
    </w:p>
    <w:p w:rsidR="00171067" w:rsidRDefault="00171067" w:rsidP="00171067">
      <w:pPr>
        <w:pStyle w:val="ListParagraph"/>
        <w:numPr>
          <w:ilvl w:val="0"/>
          <w:numId w:val="29"/>
        </w:numPr>
        <w:rPr>
          <w:b/>
        </w:rPr>
      </w:pPr>
      <w:r>
        <w:rPr>
          <w:b/>
        </w:rPr>
        <w:t>Digital display, mobility, help and labels</w:t>
      </w:r>
    </w:p>
    <w:p w:rsidR="00171067" w:rsidRDefault="00171067" w:rsidP="00171067">
      <w:pPr>
        <w:pStyle w:val="ListParagraph"/>
      </w:pPr>
      <w:r>
        <w:t xml:space="preserve">Figure 11 explains all these needs. Wheels are provided for better mobility. Wheels can be provided with </w:t>
      </w:r>
      <w:r w:rsidR="00E57F03">
        <w:t xml:space="preserve">the </w:t>
      </w:r>
      <w:r>
        <w:t xml:space="preserve">locks to fix the wheels in one place and stopping them </w:t>
      </w:r>
      <w:r w:rsidR="00E57F03">
        <w:t xml:space="preserve">from </w:t>
      </w:r>
      <w:r>
        <w:t>unintentional</w:t>
      </w:r>
      <w:r w:rsidR="00E57F03">
        <w:t xml:space="preserve"> motion.</w:t>
      </w:r>
    </w:p>
    <w:p w:rsidR="00100CAD" w:rsidRPr="00171067" w:rsidRDefault="00100CAD" w:rsidP="00171067">
      <w:pPr>
        <w:pStyle w:val="ListParagraph"/>
      </w:pPr>
    </w:p>
    <w:p w:rsidR="00C52E23" w:rsidRDefault="00171067" w:rsidP="00171067">
      <w:pPr>
        <w:pStyle w:val="ListParagraph"/>
      </w:pPr>
      <w:r>
        <w:t xml:space="preserve">For better controlling </w:t>
      </w:r>
      <w:r w:rsidR="00C67CCC">
        <w:t>refrigerator</w:t>
      </w:r>
      <w:r>
        <w:t xml:space="preserve"> and knowing its status, some kind of digital LCD/LED display can be provided outside the door. That will make the tasks</w:t>
      </w:r>
      <w:r w:rsidR="00610CBC">
        <w:t xml:space="preserve"> easy</w:t>
      </w:r>
      <w:r>
        <w:t xml:space="preserve"> of controlling temperature (with options of </w:t>
      </w:r>
      <w:r w:rsidRPr="00171067">
        <w:rPr>
          <w:vertAlign w:val="superscript"/>
        </w:rPr>
        <w:t>o</w:t>
      </w:r>
      <w:r>
        <w:t xml:space="preserve">C or </w:t>
      </w:r>
      <w:r w:rsidRPr="00171067">
        <w:rPr>
          <w:vertAlign w:val="superscript"/>
        </w:rPr>
        <w:t>o</w:t>
      </w:r>
      <w:r>
        <w:t xml:space="preserve">F), humidity from outside without opening the </w:t>
      </w:r>
      <w:r>
        <w:lastRenderedPageBreak/>
        <w:t xml:space="preserve">refrigerator. Along with </w:t>
      </w:r>
      <w:r w:rsidR="00610CBC">
        <w:t xml:space="preserve">the </w:t>
      </w:r>
      <w:r>
        <w:t>controls, this display will</w:t>
      </w:r>
      <w:r w:rsidR="003634CA">
        <w:t xml:space="preserve"> also</w:t>
      </w:r>
      <w:r>
        <w:t xml:space="preserve"> show the information abou</w:t>
      </w:r>
      <w:r w:rsidR="00875CEE">
        <w:t xml:space="preserve">t </w:t>
      </w:r>
      <w:r w:rsidR="00C67CCC">
        <w:t>refrigerator</w:t>
      </w:r>
      <w:r w:rsidR="003634CA">
        <w:t xml:space="preserve"> like its capacity (e.g. 200</w:t>
      </w:r>
      <w:r w:rsidR="00875CEE">
        <w:t xml:space="preserve"> L</w:t>
      </w:r>
      <w:r>
        <w:t>tr), current temperature inside refrigerator,</w:t>
      </w:r>
      <w:r w:rsidR="00980BB0">
        <w:t xml:space="preserve"> odor level or other kind of </w:t>
      </w:r>
      <w:r w:rsidR="00875CEE">
        <w:t>visual</w:t>
      </w:r>
      <w:r>
        <w:t xml:space="preserve"> </w:t>
      </w:r>
      <w:r w:rsidR="00980BB0">
        <w:t>warnings.</w:t>
      </w:r>
    </w:p>
    <w:p w:rsidR="00C52E23" w:rsidRDefault="00C52E23" w:rsidP="00171067">
      <w:pPr>
        <w:pStyle w:val="ListParagraph"/>
      </w:pPr>
      <w:r>
        <w:t xml:space="preserve">Alternate approach for </w:t>
      </w:r>
      <w:r w:rsidR="002343FC">
        <w:t>the “</w:t>
      </w:r>
      <w:r>
        <w:t>outside display</w:t>
      </w:r>
      <w:r w:rsidR="002343FC">
        <w:t>”</w:t>
      </w:r>
      <w:r>
        <w:t xml:space="preserve"> can be a remote control with </w:t>
      </w:r>
      <w:r w:rsidR="00EB3868">
        <w:t xml:space="preserve">inbuilt </w:t>
      </w:r>
      <w:r w:rsidR="00B179C9">
        <w:t>display. This</w:t>
      </w:r>
      <w:r>
        <w:t xml:space="preserve"> remote can control the </w:t>
      </w:r>
      <w:r w:rsidR="00C67CCC">
        <w:t>refrigerator</w:t>
      </w:r>
      <w:r>
        <w:t xml:space="preserve"> settings and shows its different </w:t>
      </w:r>
      <w:r w:rsidR="00B179C9">
        <w:t>properties</w:t>
      </w:r>
      <w:r>
        <w:t xml:space="preserve"> like current temperature, humidity, odor level, etc.</w:t>
      </w:r>
    </w:p>
    <w:p w:rsidR="00100CAD" w:rsidRDefault="00100CAD" w:rsidP="00171067">
      <w:pPr>
        <w:pStyle w:val="ListParagraph"/>
      </w:pPr>
    </w:p>
    <w:p w:rsidR="00171067" w:rsidRDefault="00171067" w:rsidP="00171067">
      <w:pPr>
        <w:pStyle w:val="ListParagraph"/>
      </w:pPr>
      <w:r>
        <w:t>User help can also be displayed on the display for easy accessibility.</w:t>
      </w:r>
      <w:r w:rsidR="00E22E91">
        <w:t xml:space="preserve"> </w:t>
      </w:r>
      <w:r>
        <w:t xml:space="preserve">If </w:t>
      </w:r>
      <w:r w:rsidR="00E22E91">
        <w:t xml:space="preserve">a </w:t>
      </w:r>
      <w:r>
        <w:t xml:space="preserve">hard copy of the help is to be provided, a help slot </w:t>
      </w:r>
      <w:r w:rsidR="00F06FA2">
        <w:t>can</w:t>
      </w:r>
      <w:r>
        <w:t xml:space="preserve"> be provided to keep the help </w:t>
      </w:r>
      <w:r w:rsidR="00F06FA2">
        <w:t>book</w:t>
      </w:r>
      <w:r>
        <w:t xml:space="preserve"> or some other </w:t>
      </w:r>
      <w:r w:rsidR="00F06FA2">
        <w:t xml:space="preserve">related </w:t>
      </w:r>
      <w:r>
        <w:t xml:space="preserve">document at a handy place. Help can include the topics for example best practices of how to use a refrigerator efficiently, what kind of things can be put inside the </w:t>
      </w:r>
      <w:r w:rsidR="00C67CCC">
        <w:t>refrigerator</w:t>
      </w:r>
      <w:r w:rsidR="00F06FA2">
        <w:t xml:space="preserve"> and at what temperature</w:t>
      </w:r>
      <w:r w:rsidR="00C52E23">
        <w:t>,</w:t>
      </w:r>
      <w:r>
        <w:t xml:space="preserve"> etc.</w:t>
      </w:r>
    </w:p>
    <w:p w:rsidR="009A5163" w:rsidRDefault="009A5163" w:rsidP="00171067">
      <w:pPr>
        <w:keepNext/>
        <w:jc w:val="center"/>
      </w:pPr>
      <w:r>
        <w:rPr>
          <w:noProof/>
        </w:rPr>
        <w:drawing>
          <wp:inline distT="0" distB="0" distL="0" distR="0" wp14:anchorId="30E094CB" wp14:editId="32B8F967">
            <wp:extent cx="5092700" cy="3895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092011228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92700" cy="3895725"/>
                    </a:xfrm>
                    <a:prstGeom prst="rect">
                      <a:avLst/>
                    </a:prstGeom>
                  </pic:spPr>
                </pic:pic>
              </a:graphicData>
            </a:graphic>
          </wp:inline>
        </w:drawing>
      </w:r>
    </w:p>
    <w:p w:rsidR="009A5163" w:rsidRDefault="009A5163" w:rsidP="009A5163">
      <w:pPr>
        <w:pStyle w:val="Caption"/>
      </w:pPr>
      <w:r>
        <w:t xml:space="preserve">Figure </w:t>
      </w:r>
      <w:r w:rsidR="00C77EBB">
        <w:fldChar w:fldCharType="begin"/>
      </w:r>
      <w:r w:rsidR="00C77EBB">
        <w:instrText xml:space="preserve"> SEQ Figure \* ARABIC </w:instrText>
      </w:r>
      <w:r w:rsidR="00C77EBB">
        <w:fldChar w:fldCharType="separate"/>
      </w:r>
      <w:r w:rsidR="00670A34">
        <w:rPr>
          <w:noProof/>
        </w:rPr>
        <w:t>11</w:t>
      </w:r>
      <w:r w:rsidR="00C77EBB">
        <w:rPr>
          <w:noProof/>
        </w:rPr>
        <w:fldChar w:fldCharType="end"/>
      </w:r>
      <w:r>
        <w:t xml:space="preserve"> - Mock up for Display, settings outside, help slot, wheels for mobility</w:t>
      </w:r>
    </w:p>
    <w:p w:rsidR="009A5163" w:rsidRDefault="009A5163" w:rsidP="009A5163"/>
    <w:p w:rsidR="00CB39ED" w:rsidRDefault="00CB39ED" w:rsidP="009A5163"/>
    <w:p w:rsidR="00CB39ED" w:rsidRDefault="00CB39ED" w:rsidP="009A5163"/>
    <w:p w:rsidR="00CB39ED" w:rsidRDefault="00CB39ED" w:rsidP="009A5163"/>
    <w:p w:rsidR="00CB39ED" w:rsidRDefault="00F123AF" w:rsidP="00CB39ED">
      <w:pPr>
        <w:pStyle w:val="ListParagraph"/>
        <w:numPr>
          <w:ilvl w:val="0"/>
          <w:numId w:val="29"/>
        </w:numPr>
        <w:rPr>
          <w:b/>
        </w:rPr>
      </w:pPr>
      <w:r>
        <w:rPr>
          <w:b/>
        </w:rPr>
        <w:lastRenderedPageBreak/>
        <w:t>Output ports and light body</w:t>
      </w:r>
    </w:p>
    <w:p w:rsidR="00F123AF" w:rsidRDefault="000F4DDE" w:rsidP="00F123AF">
      <w:pPr>
        <w:pStyle w:val="ListParagraph"/>
      </w:pPr>
      <w:r>
        <w:t>“</w:t>
      </w:r>
      <w:r w:rsidR="00E125B0">
        <w:t>Output ports</w:t>
      </w:r>
      <w:r>
        <w:t>”</w:t>
      </w:r>
      <w:r w:rsidR="00E125B0">
        <w:t xml:space="preserve"> </w:t>
      </w:r>
      <w:r>
        <w:t>is</w:t>
      </w:r>
      <w:r w:rsidR="00E125B0">
        <w:t xml:space="preserve"> an innovative feature as shown in Figure 12 below. Output port means that we provide some sort of output to external containers to cool their contents. It means you are extending your refrig</w:t>
      </w:r>
      <w:r w:rsidR="00991145">
        <w:t>erator using these output ports through a connecting pipe.</w:t>
      </w:r>
    </w:p>
    <w:p w:rsidR="00CB39ED" w:rsidRDefault="00991145" w:rsidP="00C52E23">
      <w:pPr>
        <w:pStyle w:val="ListParagraph"/>
      </w:pPr>
      <w:r>
        <w:t xml:space="preserve">Along with this, disposable fiber glass can be used for building the non-electrical parts of the </w:t>
      </w:r>
      <w:r w:rsidR="00C67CCC">
        <w:t>refrigerator</w:t>
      </w:r>
      <w:r>
        <w:t xml:space="preserve"> because this material is lighter than traditional material, less brittle, flexible and also doesn’t hurt the environment. This adaptation can ease the movement of the </w:t>
      </w:r>
      <w:r w:rsidR="00C67CCC">
        <w:t>refrigerator</w:t>
      </w:r>
      <w:r>
        <w:t>.</w:t>
      </w:r>
    </w:p>
    <w:p w:rsidR="009A5163" w:rsidRDefault="009A5163" w:rsidP="00CB39ED">
      <w:pPr>
        <w:keepNext/>
        <w:jc w:val="center"/>
      </w:pPr>
      <w:r>
        <w:rPr>
          <w:noProof/>
        </w:rPr>
        <w:drawing>
          <wp:inline distT="0" distB="0" distL="0" distR="0" wp14:anchorId="7D44AD18" wp14:editId="4EB17943">
            <wp:extent cx="5076825" cy="3686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092011228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76825" cy="3686175"/>
                    </a:xfrm>
                    <a:prstGeom prst="rect">
                      <a:avLst/>
                    </a:prstGeom>
                  </pic:spPr>
                </pic:pic>
              </a:graphicData>
            </a:graphic>
          </wp:inline>
        </w:drawing>
      </w:r>
    </w:p>
    <w:p w:rsidR="009A5163" w:rsidRDefault="009A5163" w:rsidP="00CB39ED">
      <w:pPr>
        <w:pStyle w:val="Caption"/>
      </w:pPr>
      <w:r>
        <w:t xml:space="preserve">Figure </w:t>
      </w:r>
      <w:r w:rsidR="00C77EBB">
        <w:fldChar w:fldCharType="begin"/>
      </w:r>
      <w:r w:rsidR="00C77EBB">
        <w:instrText xml:space="preserve"> SEQ Figure \* ARABIC </w:instrText>
      </w:r>
      <w:r w:rsidR="00C77EBB">
        <w:fldChar w:fldCharType="separate"/>
      </w:r>
      <w:r w:rsidR="00670A34">
        <w:rPr>
          <w:noProof/>
        </w:rPr>
        <w:t>12</w:t>
      </w:r>
      <w:r w:rsidR="00C77EBB">
        <w:rPr>
          <w:noProof/>
        </w:rPr>
        <w:fldChar w:fldCharType="end"/>
      </w:r>
      <w:r>
        <w:t xml:space="preserve"> - Mock up for output cooling ports to cool outside containers.</w:t>
      </w:r>
    </w:p>
    <w:p w:rsidR="00C46A73" w:rsidRPr="00584F81" w:rsidRDefault="00C46A73" w:rsidP="00C46A73">
      <w:pPr>
        <w:sectPr w:rsidR="00C46A73" w:rsidRPr="00584F81">
          <w:headerReference w:type="default" r:id="rId26"/>
          <w:footerReference w:type="default" r:id="rId27"/>
          <w:headerReference w:type="first" r:id="rId28"/>
          <w:pgSz w:w="12240" w:h="15840" w:code="1"/>
          <w:pgMar w:top="1440" w:right="1440" w:bottom="1440" w:left="1440" w:header="720" w:footer="720" w:gutter="0"/>
          <w:pgNumType w:start="1"/>
          <w:cols w:space="720"/>
        </w:sectPr>
      </w:pPr>
    </w:p>
    <w:p w:rsidR="00C65286" w:rsidRDefault="00C65286" w:rsidP="00B969FA">
      <w:pPr>
        <w:pStyle w:val="APPheader"/>
      </w:pPr>
      <w:bookmarkStart w:id="4" w:name="_Toc365175345"/>
      <w:bookmarkStart w:id="5" w:name="_Toc365260837"/>
      <w:bookmarkStart w:id="6" w:name="_Toc372433621"/>
      <w:bookmarkStart w:id="7" w:name="_Toc374321596"/>
      <w:bookmarkStart w:id="8" w:name="_Toc294859737"/>
      <w:r>
        <w:lastRenderedPageBreak/>
        <w:t xml:space="preserve">appendix </w:t>
      </w:r>
      <w:bookmarkEnd w:id="4"/>
      <w:bookmarkEnd w:id="5"/>
      <w:bookmarkEnd w:id="6"/>
      <w:bookmarkEnd w:id="7"/>
      <w:r w:rsidR="005B0210">
        <w:t>A</w:t>
      </w:r>
      <w:r w:rsidR="00C46A73">
        <w:t xml:space="preserve"> </w:t>
      </w:r>
      <w:r w:rsidR="002F1DE3">
        <w:t>–</w:t>
      </w:r>
      <w:r w:rsidR="00C46A73">
        <w:t xml:space="preserve"> </w:t>
      </w:r>
      <w:bookmarkEnd w:id="8"/>
      <w:r w:rsidR="002F1DE3">
        <w:t>USer roles</w:t>
      </w:r>
    </w:p>
    <w:p w:rsidR="00AD190B" w:rsidRPr="00C95F44" w:rsidRDefault="00AD190B" w:rsidP="00AD190B">
      <w:pPr>
        <w:rPr>
          <w:rFonts w:cs="Arial"/>
        </w:rPr>
      </w:pPr>
      <w:r w:rsidRPr="00C95F44">
        <w:rPr>
          <w:rFonts w:cs="Arial"/>
        </w:rPr>
        <w:t>User roles captured during data analysis are given below:</w:t>
      </w:r>
    </w:p>
    <w:p w:rsidR="00055A57" w:rsidRPr="00C95F44" w:rsidRDefault="00055A57" w:rsidP="00AD190B">
      <w:pPr>
        <w:rPr>
          <w:rFonts w:cs="Arial"/>
        </w:rPr>
      </w:pPr>
      <w:r w:rsidRPr="00C95F44">
        <w:rPr>
          <w:rFonts w:cs="Arial"/>
        </w:rPr>
        <w:t>RM, PC, etc. are short code words that are mapped to our users and we have adopted this convention to keep their anonymity.</w:t>
      </w:r>
      <w:r w:rsidR="00D65233" w:rsidRPr="00C95F44">
        <w:rPr>
          <w:rFonts w:cs="Arial"/>
        </w:rPr>
        <w:t xml:space="preserve"> Many users of similar requirements are clubbed under appropriate roles and are not shown for brevity.</w:t>
      </w:r>
    </w:p>
    <w:p w:rsidR="00AD190B" w:rsidRPr="00C95F44" w:rsidRDefault="00AD190B" w:rsidP="00AD190B">
      <w:pPr>
        <w:pStyle w:val="NoSpacing"/>
        <w:rPr>
          <w:rFonts w:cs="Arial"/>
          <w:b/>
          <w:sz w:val="24"/>
        </w:rPr>
      </w:pPr>
      <w:r w:rsidRPr="00C95F44">
        <w:rPr>
          <w:rFonts w:cs="Arial"/>
          <w:b/>
          <w:sz w:val="24"/>
        </w:rPr>
        <w:t>User Role: RM the professional (</w:t>
      </w:r>
      <w:r w:rsidR="00EA0F72" w:rsidRPr="00C95F44">
        <w:rPr>
          <w:rFonts w:cs="Arial"/>
          <w:b/>
          <w:sz w:val="24"/>
        </w:rPr>
        <w:t>Female, Age: 28 Years)</w:t>
      </w:r>
    </w:p>
    <w:p w:rsidR="00AD190B" w:rsidRPr="00C95F44" w:rsidRDefault="00AD190B" w:rsidP="00AD190B">
      <w:pPr>
        <w:pStyle w:val="NoSpacing"/>
        <w:rPr>
          <w:rFonts w:cs="Arial"/>
          <w:sz w:val="24"/>
        </w:rPr>
      </w:pPr>
      <w:r w:rsidRPr="00C95F44">
        <w:rPr>
          <w:rFonts w:cs="Arial"/>
          <w:sz w:val="24"/>
        </w:rPr>
        <w:t>1. Working professional and housewife</w:t>
      </w:r>
    </w:p>
    <w:p w:rsidR="00AD190B" w:rsidRPr="00C95F44" w:rsidRDefault="00AD190B" w:rsidP="00AD190B">
      <w:pPr>
        <w:pStyle w:val="NoSpacing"/>
        <w:rPr>
          <w:rFonts w:cs="Arial"/>
          <w:sz w:val="24"/>
        </w:rPr>
      </w:pPr>
      <w:r w:rsidRPr="00C95F44">
        <w:rPr>
          <w:rFonts w:cs="Arial"/>
          <w:sz w:val="24"/>
        </w:rPr>
        <w:t>2. Perfectionist</w:t>
      </w:r>
    </w:p>
    <w:p w:rsidR="00AD190B" w:rsidRPr="00C95F44" w:rsidRDefault="00AD190B" w:rsidP="00AD190B">
      <w:pPr>
        <w:pStyle w:val="NoSpacing"/>
        <w:rPr>
          <w:rFonts w:cs="Arial"/>
          <w:sz w:val="24"/>
        </w:rPr>
      </w:pPr>
      <w:r w:rsidRPr="00C95F44">
        <w:rPr>
          <w:rFonts w:cs="Arial"/>
          <w:sz w:val="24"/>
        </w:rPr>
        <w:t xml:space="preserve">Sometime uses the </w:t>
      </w:r>
      <w:r w:rsidR="00C67CCC" w:rsidRPr="00C95F44">
        <w:rPr>
          <w:rFonts w:cs="Arial"/>
          <w:sz w:val="24"/>
        </w:rPr>
        <w:t>refrigerator</w:t>
      </w:r>
      <w:r w:rsidRPr="00C95F44">
        <w:rPr>
          <w:rFonts w:cs="Arial"/>
          <w:sz w:val="24"/>
        </w:rPr>
        <w:t xml:space="preserve"> for keeping food/cold drinks and eatables. Work outside so that much interaction is not there but being</w:t>
      </w:r>
    </w:p>
    <w:p w:rsidR="00AD190B" w:rsidRPr="00C95F44" w:rsidRDefault="003D3B2D" w:rsidP="00AD190B">
      <w:pPr>
        <w:pStyle w:val="NoSpacing"/>
        <w:rPr>
          <w:rFonts w:cs="Arial"/>
          <w:sz w:val="24"/>
        </w:rPr>
      </w:pPr>
      <w:r w:rsidRPr="00C95F44">
        <w:rPr>
          <w:rFonts w:cs="Arial"/>
          <w:sz w:val="24"/>
        </w:rPr>
        <w:t>A</w:t>
      </w:r>
      <w:r w:rsidR="00AD190B" w:rsidRPr="00C95F44">
        <w:rPr>
          <w:rFonts w:cs="Arial"/>
          <w:sz w:val="24"/>
        </w:rPr>
        <w:t xml:space="preserve"> professional this person have some good knowledge about the </w:t>
      </w:r>
      <w:r w:rsidR="00C67CCC" w:rsidRPr="00C95F44">
        <w:rPr>
          <w:rFonts w:cs="Arial"/>
          <w:sz w:val="24"/>
        </w:rPr>
        <w:t>refrigerator</w:t>
      </w:r>
      <w:r w:rsidR="00AD190B" w:rsidRPr="00C95F44">
        <w:rPr>
          <w:rFonts w:cs="Arial"/>
          <w:sz w:val="24"/>
        </w:rPr>
        <w:t xml:space="preserve">. </w:t>
      </w:r>
      <w:r w:rsidRPr="00C95F44">
        <w:rPr>
          <w:rFonts w:cs="Arial"/>
          <w:sz w:val="24"/>
        </w:rPr>
        <w:t>She is a</w:t>
      </w:r>
      <w:r w:rsidR="00AD190B" w:rsidRPr="00C95F44">
        <w:rPr>
          <w:rFonts w:cs="Arial"/>
          <w:sz w:val="24"/>
        </w:rPr>
        <w:t xml:space="preserve">ware of the brands leading in the segment. Brand awareness is </w:t>
      </w:r>
      <w:r w:rsidRPr="00C95F44">
        <w:rPr>
          <w:rFonts w:cs="Arial"/>
          <w:sz w:val="24"/>
        </w:rPr>
        <w:t>there</w:t>
      </w:r>
      <w:r w:rsidR="00AD190B" w:rsidRPr="00C95F44">
        <w:rPr>
          <w:rFonts w:cs="Arial"/>
          <w:sz w:val="24"/>
        </w:rPr>
        <w:t xml:space="preserve"> but logical decision is made if need to choose another </w:t>
      </w:r>
      <w:r w:rsidR="00C67CCC" w:rsidRPr="00C95F44">
        <w:rPr>
          <w:rFonts w:cs="Arial"/>
          <w:sz w:val="24"/>
        </w:rPr>
        <w:t>refrigerator</w:t>
      </w:r>
      <w:r w:rsidR="00AD190B" w:rsidRPr="00C95F44">
        <w:rPr>
          <w:rFonts w:cs="Arial"/>
          <w:sz w:val="24"/>
        </w:rPr>
        <w:t>.</w:t>
      </w:r>
    </w:p>
    <w:p w:rsidR="00D264A1" w:rsidRDefault="00D264A1" w:rsidP="00AD190B">
      <w:pPr>
        <w:pStyle w:val="NoSpacing"/>
        <w:rPr>
          <w:rFonts w:cs="Arial"/>
          <w:b/>
          <w:sz w:val="24"/>
        </w:rPr>
      </w:pPr>
    </w:p>
    <w:p w:rsidR="00AD190B" w:rsidRPr="00C95F44" w:rsidRDefault="00AD190B" w:rsidP="00AD190B">
      <w:pPr>
        <w:pStyle w:val="NoSpacing"/>
        <w:rPr>
          <w:rFonts w:cs="Arial"/>
          <w:b/>
          <w:sz w:val="24"/>
        </w:rPr>
      </w:pPr>
      <w:r w:rsidRPr="00C95F44">
        <w:rPr>
          <w:rFonts w:cs="Arial"/>
          <w:b/>
          <w:sz w:val="24"/>
        </w:rPr>
        <w:t>User role: PC the City Home User (</w:t>
      </w:r>
      <w:r w:rsidR="00EA0F72" w:rsidRPr="00C95F44">
        <w:rPr>
          <w:rFonts w:cs="Arial"/>
          <w:b/>
          <w:sz w:val="24"/>
        </w:rPr>
        <w:t>Female, Age: 28 Years)</w:t>
      </w:r>
    </w:p>
    <w:p w:rsidR="00AD190B" w:rsidRPr="00C95F44" w:rsidRDefault="00AD190B" w:rsidP="00AD190B">
      <w:pPr>
        <w:pStyle w:val="NoSpacing"/>
        <w:rPr>
          <w:rFonts w:cs="Arial"/>
          <w:sz w:val="24"/>
        </w:rPr>
      </w:pPr>
      <w:r w:rsidRPr="00C95F44">
        <w:rPr>
          <w:rFonts w:cs="Arial"/>
          <w:sz w:val="24"/>
        </w:rPr>
        <w:t xml:space="preserve">1. An engineer </w:t>
      </w:r>
    </w:p>
    <w:p w:rsidR="00AD190B" w:rsidRPr="00C95F44" w:rsidRDefault="00AD190B" w:rsidP="00AD190B">
      <w:pPr>
        <w:pStyle w:val="NoSpacing"/>
        <w:rPr>
          <w:rFonts w:cs="Arial"/>
          <w:sz w:val="24"/>
        </w:rPr>
      </w:pPr>
      <w:r w:rsidRPr="00C95F44">
        <w:rPr>
          <w:rFonts w:cs="Arial"/>
          <w:sz w:val="24"/>
        </w:rPr>
        <w:t>2. Housewife</w:t>
      </w:r>
    </w:p>
    <w:p w:rsidR="00AD190B" w:rsidRPr="00C95F44" w:rsidRDefault="00AD190B" w:rsidP="00AD190B">
      <w:pPr>
        <w:pStyle w:val="NoSpacing"/>
        <w:rPr>
          <w:rFonts w:cs="Arial"/>
          <w:sz w:val="24"/>
        </w:rPr>
      </w:pPr>
      <w:r w:rsidRPr="00C95F44">
        <w:rPr>
          <w:rFonts w:cs="Arial"/>
          <w:sz w:val="24"/>
        </w:rPr>
        <w:t>3. has teaching experience in instrumentation and control</w:t>
      </w:r>
    </w:p>
    <w:p w:rsidR="00AD190B" w:rsidRPr="00C95F44" w:rsidRDefault="00AD190B" w:rsidP="00AD190B">
      <w:pPr>
        <w:pStyle w:val="NoSpacing"/>
        <w:rPr>
          <w:rFonts w:cs="Arial"/>
          <w:sz w:val="24"/>
        </w:rPr>
      </w:pPr>
      <w:r w:rsidRPr="00C95F44">
        <w:rPr>
          <w:rFonts w:cs="Arial"/>
          <w:sz w:val="24"/>
        </w:rPr>
        <w:t xml:space="preserve">As a home user, the interaction with the </w:t>
      </w:r>
      <w:r w:rsidR="00C67CCC" w:rsidRPr="00C95F44">
        <w:rPr>
          <w:rFonts w:cs="Arial"/>
          <w:sz w:val="24"/>
        </w:rPr>
        <w:t>refrigerator</w:t>
      </w:r>
      <w:r w:rsidRPr="00C95F44">
        <w:rPr>
          <w:rFonts w:cs="Arial"/>
          <w:sz w:val="24"/>
        </w:rPr>
        <w:t xml:space="preserve"> is enormous for keeping milk, foods, water, ice, vegetables, etc.</w:t>
      </w:r>
    </w:p>
    <w:p w:rsidR="00AD190B" w:rsidRPr="00C95F44" w:rsidRDefault="00E32A48" w:rsidP="00AD190B">
      <w:pPr>
        <w:pStyle w:val="NoSpacing"/>
        <w:rPr>
          <w:rFonts w:cs="Arial"/>
          <w:sz w:val="24"/>
        </w:rPr>
      </w:pPr>
      <w:r w:rsidRPr="00C95F44">
        <w:rPr>
          <w:rFonts w:cs="Arial"/>
          <w:sz w:val="24"/>
        </w:rPr>
        <w:t>She k</w:t>
      </w:r>
      <w:r w:rsidR="00AD190B" w:rsidRPr="00C95F44">
        <w:rPr>
          <w:rFonts w:cs="Arial"/>
          <w:sz w:val="24"/>
        </w:rPr>
        <w:t xml:space="preserve">nows the basics about the </w:t>
      </w:r>
      <w:r w:rsidR="00C67CCC" w:rsidRPr="00C95F44">
        <w:rPr>
          <w:rFonts w:cs="Arial"/>
          <w:sz w:val="24"/>
        </w:rPr>
        <w:t>refrigerator</w:t>
      </w:r>
      <w:r w:rsidR="00AD190B" w:rsidRPr="00C95F44">
        <w:rPr>
          <w:rFonts w:cs="Arial"/>
          <w:sz w:val="24"/>
        </w:rPr>
        <w:t xml:space="preserve"> and its working. Aware of the different brands and like his/her brands very closely.</w:t>
      </w:r>
    </w:p>
    <w:p w:rsidR="00D264A1" w:rsidRDefault="00D264A1" w:rsidP="00AD190B">
      <w:pPr>
        <w:pStyle w:val="NoSpacing"/>
        <w:rPr>
          <w:rFonts w:cs="Arial"/>
          <w:b/>
          <w:sz w:val="24"/>
        </w:rPr>
      </w:pPr>
    </w:p>
    <w:p w:rsidR="00AD190B" w:rsidRPr="00C95F44" w:rsidRDefault="00AD190B" w:rsidP="00AD190B">
      <w:pPr>
        <w:pStyle w:val="NoSpacing"/>
        <w:rPr>
          <w:rFonts w:cs="Arial"/>
          <w:b/>
          <w:sz w:val="24"/>
        </w:rPr>
      </w:pPr>
      <w:r w:rsidRPr="00C95F44">
        <w:rPr>
          <w:rFonts w:cs="Arial"/>
          <w:b/>
          <w:sz w:val="24"/>
        </w:rPr>
        <w:t xml:space="preserve">User role: V </w:t>
      </w:r>
      <w:r w:rsidR="002B754A" w:rsidRPr="00C95F44">
        <w:rPr>
          <w:rFonts w:cs="Arial"/>
          <w:b/>
          <w:sz w:val="24"/>
        </w:rPr>
        <w:t xml:space="preserve">the villager </w:t>
      </w:r>
      <w:r w:rsidRPr="00C95F44">
        <w:rPr>
          <w:rFonts w:cs="Arial"/>
          <w:b/>
          <w:sz w:val="24"/>
        </w:rPr>
        <w:t>(</w:t>
      </w:r>
      <w:r w:rsidR="00EA0F72" w:rsidRPr="00C95F44">
        <w:rPr>
          <w:rFonts w:cs="Arial"/>
          <w:b/>
          <w:sz w:val="24"/>
        </w:rPr>
        <w:t>Male, Age: 30 Years)</w:t>
      </w:r>
    </w:p>
    <w:p w:rsidR="00AD190B" w:rsidRPr="00C95F44" w:rsidRDefault="00AD190B" w:rsidP="00AD190B">
      <w:pPr>
        <w:pStyle w:val="NoSpacing"/>
        <w:rPr>
          <w:rFonts w:cs="Arial"/>
          <w:sz w:val="24"/>
        </w:rPr>
      </w:pPr>
      <w:r w:rsidRPr="00C95F44">
        <w:rPr>
          <w:rFonts w:cs="Arial"/>
          <w:sz w:val="24"/>
        </w:rPr>
        <w:t>1. Villager, less educated</w:t>
      </w:r>
    </w:p>
    <w:p w:rsidR="00AD190B" w:rsidRPr="00C95F44" w:rsidRDefault="00AD190B" w:rsidP="00AD190B">
      <w:pPr>
        <w:pStyle w:val="NoSpacing"/>
        <w:rPr>
          <w:rFonts w:cs="Arial"/>
          <w:sz w:val="24"/>
        </w:rPr>
      </w:pPr>
      <w:r w:rsidRPr="00C95F44">
        <w:rPr>
          <w:rFonts w:cs="Arial"/>
          <w:sz w:val="24"/>
        </w:rPr>
        <w:t>2. Taxi driver</w:t>
      </w:r>
    </w:p>
    <w:p w:rsidR="00AD190B" w:rsidRPr="00C95F44" w:rsidRDefault="006D2571" w:rsidP="00AD190B">
      <w:pPr>
        <w:pStyle w:val="NoSpacing"/>
        <w:rPr>
          <w:rFonts w:cs="Arial"/>
          <w:sz w:val="24"/>
        </w:rPr>
      </w:pPr>
      <w:r w:rsidRPr="00C95F44">
        <w:rPr>
          <w:rFonts w:cs="Arial"/>
          <w:sz w:val="24"/>
        </w:rPr>
        <w:t>As</w:t>
      </w:r>
      <w:r w:rsidR="00AD190B" w:rsidRPr="00C95F44">
        <w:rPr>
          <w:rFonts w:cs="Arial"/>
          <w:sz w:val="24"/>
        </w:rPr>
        <w:t xml:space="preserve"> a village home user they are comfortable in basic usage. They just need </w:t>
      </w:r>
      <w:r w:rsidR="00C67CCC" w:rsidRPr="00C95F44">
        <w:rPr>
          <w:rFonts w:cs="Arial"/>
          <w:sz w:val="24"/>
        </w:rPr>
        <w:t>refrigerator</w:t>
      </w:r>
      <w:r w:rsidR="00AD190B" w:rsidRPr="00C95F44">
        <w:rPr>
          <w:rFonts w:cs="Arial"/>
          <w:sz w:val="24"/>
        </w:rPr>
        <w:t xml:space="preserve"> to do their basic things like food, water, milk, etc. Not aware of brands much. Cost is important to buy a </w:t>
      </w:r>
      <w:r w:rsidR="00C67CCC" w:rsidRPr="00C95F44">
        <w:rPr>
          <w:rFonts w:cs="Arial"/>
          <w:sz w:val="24"/>
        </w:rPr>
        <w:t>refrigerator</w:t>
      </w:r>
      <w:r w:rsidR="00AD190B" w:rsidRPr="00C95F44">
        <w:rPr>
          <w:rFonts w:cs="Arial"/>
          <w:sz w:val="24"/>
        </w:rPr>
        <w:t xml:space="preserve"> over all other benefits.</w:t>
      </w:r>
    </w:p>
    <w:p w:rsidR="00D264A1" w:rsidRDefault="00D264A1" w:rsidP="00AD190B">
      <w:pPr>
        <w:pStyle w:val="NoSpacing"/>
        <w:rPr>
          <w:rFonts w:cs="Arial"/>
          <w:b/>
          <w:sz w:val="24"/>
        </w:rPr>
      </w:pPr>
    </w:p>
    <w:p w:rsidR="00AD190B" w:rsidRPr="00C95F44" w:rsidRDefault="00AD190B" w:rsidP="00AD190B">
      <w:pPr>
        <w:pStyle w:val="NoSpacing"/>
        <w:rPr>
          <w:rFonts w:cs="Arial"/>
          <w:b/>
          <w:sz w:val="24"/>
        </w:rPr>
      </w:pPr>
      <w:r w:rsidRPr="00C95F44">
        <w:rPr>
          <w:rFonts w:cs="Arial"/>
          <w:b/>
          <w:sz w:val="24"/>
        </w:rPr>
        <w:t xml:space="preserve">User role: GR </w:t>
      </w:r>
      <w:r w:rsidR="00706084" w:rsidRPr="00C95F44">
        <w:rPr>
          <w:rFonts w:cs="Arial"/>
          <w:b/>
          <w:sz w:val="24"/>
        </w:rPr>
        <w:t xml:space="preserve">the Canteen Person </w:t>
      </w:r>
      <w:r w:rsidRPr="00C95F44">
        <w:rPr>
          <w:rFonts w:cs="Arial"/>
          <w:b/>
          <w:sz w:val="24"/>
        </w:rPr>
        <w:t>(</w:t>
      </w:r>
      <w:r w:rsidR="00EA0F72" w:rsidRPr="00C95F44">
        <w:rPr>
          <w:rFonts w:cs="Arial"/>
          <w:b/>
          <w:sz w:val="24"/>
        </w:rPr>
        <w:t>Male, Age: 30 Years)</w:t>
      </w:r>
    </w:p>
    <w:p w:rsidR="00AD190B" w:rsidRPr="00C95F44" w:rsidRDefault="00AD190B" w:rsidP="00AD190B">
      <w:pPr>
        <w:pStyle w:val="NoSpacing"/>
        <w:rPr>
          <w:rFonts w:cs="Arial"/>
          <w:sz w:val="24"/>
        </w:rPr>
      </w:pPr>
      <w:r w:rsidRPr="00C95F44">
        <w:rPr>
          <w:rFonts w:cs="Arial"/>
          <w:sz w:val="24"/>
        </w:rPr>
        <w:t>1. Office canteen personal</w:t>
      </w:r>
    </w:p>
    <w:p w:rsidR="00AD190B" w:rsidRPr="00C95F44" w:rsidRDefault="00AD190B" w:rsidP="00AD190B">
      <w:pPr>
        <w:pStyle w:val="NoSpacing"/>
        <w:rPr>
          <w:rFonts w:cs="Arial"/>
          <w:sz w:val="24"/>
        </w:rPr>
      </w:pPr>
      <w:r w:rsidRPr="00C95F44">
        <w:rPr>
          <w:rFonts w:cs="Arial"/>
          <w:sz w:val="24"/>
        </w:rPr>
        <w:t>2. Less Educated</w:t>
      </w:r>
    </w:p>
    <w:p w:rsidR="00AD190B" w:rsidRPr="00C95F44" w:rsidRDefault="00AD190B" w:rsidP="00AD190B">
      <w:pPr>
        <w:pStyle w:val="NoSpacing"/>
        <w:rPr>
          <w:rFonts w:cs="Arial"/>
          <w:sz w:val="24"/>
        </w:rPr>
      </w:pPr>
      <w:r w:rsidRPr="00C95F44">
        <w:rPr>
          <w:rFonts w:cs="Arial"/>
          <w:sz w:val="24"/>
        </w:rPr>
        <w:t xml:space="preserve">As a canteen person, they heavily use their </w:t>
      </w:r>
      <w:r w:rsidR="00C67CCC" w:rsidRPr="00C95F44">
        <w:rPr>
          <w:rFonts w:cs="Arial"/>
          <w:sz w:val="24"/>
        </w:rPr>
        <w:t>refrigerator</w:t>
      </w:r>
      <w:r w:rsidRPr="00C95F44">
        <w:rPr>
          <w:rFonts w:cs="Arial"/>
          <w:sz w:val="24"/>
        </w:rPr>
        <w:t xml:space="preserve"> and </w:t>
      </w:r>
      <w:r w:rsidR="003D3B2D" w:rsidRPr="00C95F44">
        <w:rPr>
          <w:rFonts w:cs="Arial"/>
          <w:sz w:val="24"/>
        </w:rPr>
        <w:t>know</w:t>
      </w:r>
      <w:r w:rsidRPr="00C95F44">
        <w:rPr>
          <w:rFonts w:cs="Arial"/>
          <w:sz w:val="24"/>
        </w:rPr>
        <w:t xml:space="preserve"> what to put in and how to control its setting easily.</w:t>
      </w:r>
    </w:p>
    <w:p w:rsidR="00D264A1" w:rsidRDefault="00D264A1" w:rsidP="000E460D">
      <w:pPr>
        <w:pStyle w:val="NoSpacing"/>
        <w:rPr>
          <w:rFonts w:cs="Arial"/>
          <w:b/>
          <w:sz w:val="24"/>
        </w:rPr>
      </w:pPr>
    </w:p>
    <w:p w:rsidR="00EA0F72" w:rsidRPr="00C95F44" w:rsidRDefault="00EA0F72" w:rsidP="000E460D">
      <w:pPr>
        <w:pStyle w:val="NoSpacing"/>
        <w:rPr>
          <w:rFonts w:cs="Arial"/>
          <w:b/>
          <w:sz w:val="24"/>
        </w:rPr>
      </w:pPr>
      <w:r w:rsidRPr="00C95F44">
        <w:rPr>
          <w:rFonts w:cs="Arial"/>
          <w:b/>
          <w:sz w:val="24"/>
        </w:rPr>
        <w:t xml:space="preserve">User </w:t>
      </w:r>
      <w:r w:rsidR="00B0393E" w:rsidRPr="00C95F44">
        <w:rPr>
          <w:rFonts w:cs="Arial"/>
          <w:b/>
          <w:sz w:val="24"/>
        </w:rPr>
        <w:t>r</w:t>
      </w:r>
      <w:r w:rsidRPr="00C95F44">
        <w:rPr>
          <w:rFonts w:cs="Arial"/>
          <w:b/>
          <w:sz w:val="24"/>
        </w:rPr>
        <w:t xml:space="preserve">ole: PT the Village Home </w:t>
      </w:r>
      <w:r w:rsidR="003D3B2D" w:rsidRPr="00C95F44">
        <w:rPr>
          <w:rFonts w:cs="Arial"/>
          <w:b/>
          <w:sz w:val="24"/>
        </w:rPr>
        <w:t>User (</w:t>
      </w:r>
      <w:r w:rsidRPr="00C95F44">
        <w:rPr>
          <w:rFonts w:cs="Arial"/>
          <w:b/>
          <w:sz w:val="24"/>
        </w:rPr>
        <w:t>F</w:t>
      </w:r>
      <w:r w:rsidR="003D3B2D" w:rsidRPr="00C95F44">
        <w:rPr>
          <w:rFonts w:cs="Arial"/>
          <w:b/>
          <w:sz w:val="24"/>
        </w:rPr>
        <w:t xml:space="preserve">emale, Age: </w:t>
      </w:r>
      <w:r w:rsidRPr="00C95F44">
        <w:rPr>
          <w:rFonts w:cs="Arial"/>
          <w:b/>
          <w:sz w:val="24"/>
        </w:rPr>
        <w:t>60</w:t>
      </w:r>
      <w:r w:rsidR="003D3B2D" w:rsidRPr="00C95F44">
        <w:rPr>
          <w:rFonts w:cs="Arial"/>
          <w:b/>
          <w:sz w:val="24"/>
        </w:rPr>
        <w:t xml:space="preserve"> Years</w:t>
      </w:r>
      <w:r w:rsidRPr="00C95F44">
        <w:rPr>
          <w:rFonts w:cs="Arial"/>
          <w:b/>
          <w:sz w:val="24"/>
        </w:rPr>
        <w:t>)</w:t>
      </w:r>
    </w:p>
    <w:p w:rsidR="00EA0F72" w:rsidRPr="00C95F44" w:rsidRDefault="00EA0F72" w:rsidP="000E460D">
      <w:pPr>
        <w:pStyle w:val="NoSpacing"/>
        <w:rPr>
          <w:rFonts w:cs="Arial"/>
          <w:sz w:val="24"/>
        </w:rPr>
      </w:pPr>
      <w:r w:rsidRPr="00C95F44">
        <w:rPr>
          <w:rFonts w:cs="Arial"/>
          <w:sz w:val="24"/>
        </w:rPr>
        <w:t xml:space="preserve">As a village home user they are comfortable in basic usage. They just need </w:t>
      </w:r>
      <w:r w:rsidR="00C67CCC" w:rsidRPr="00C95F44">
        <w:rPr>
          <w:rFonts w:cs="Arial"/>
          <w:sz w:val="24"/>
        </w:rPr>
        <w:t>refrigerator</w:t>
      </w:r>
      <w:r w:rsidRPr="00C95F44">
        <w:rPr>
          <w:rFonts w:cs="Arial"/>
          <w:sz w:val="24"/>
        </w:rPr>
        <w:t xml:space="preserve"> to do their basic things like food, water, milk, etc. Not aware of brands much. Cost is important to buy a </w:t>
      </w:r>
      <w:r w:rsidR="00C67CCC" w:rsidRPr="00C95F44">
        <w:rPr>
          <w:rFonts w:cs="Arial"/>
          <w:sz w:val="24"/>
        </w:rPr>
        <w:t>refrigerator</w:t>
      </w:r>
      <w:r w:rsidRPr="00C95F44">
        <w:rPr>
          <w:rFonts w:cs="Arial"/>
          <w:sz w:val="24"/>
        </w:rPr>
        <w:t xml:space="preserve"> over all other benefits.</w:t>
      </w:r>
    </w:p>
    <w:p w:rsidR="00B0393E" w:rsidRPr="00C95F44" w:rsidRDefault="00B0393E" w:rsidP="00AD190B">
      <w:pPr>
        <w:pStyle w:val="NoSpacing"/>
        <w:rPr>
          <w:rFonts w:cs="Arial"/>
          <w:sz w:val="24"/>
        </w:rPr>
      </w:pPr>
    </w:p>
    <w:p w:rsidR="00D264A1" w:rsidRDefault="00D264A1" w:rsidP="00AD190B">
      <w:pPr>
        <w:pStyle w:val="NoSpacing"/>
        <w:rPr>
          <w:rFonts w:cs="Arial"/>
          <w:b/>
          <w:sz w:val="24"/>
        </w:rPr>
      </w:pPr>
    </w:p>
    <w:p w:rsidR="00AD190B" w:rsidRPr="00C95F44" w:rsidRDefault="00AD190B" w:rsidP="00AD190B">
      <w:pPr>
        <w:pStyle w:val="NoSpacing"/>
        <w:rPr>
          <w:rFonts w:cs="Arial"/>
          <w:b/>
          <w:sz w:val="24"/>
        </w:rPr>
      </w:pPr>
      <w:r w:rsidRPr="00C95F44">
        <w:rPr>
          <w:rFonts w:cs="Arial"/>
          <w:b/>
          <w:sz w:val="24"/>
        </w:rPr>
        <w:lastRenderedPageBreak/>
        <w:t xml:space="preserve">User role: AC the </w:t>
      </w:r>
      <w:r w:rsidR="00EA0F72" w:rsidRPr="00C95F44">
        <w:rPr>
          <w:rFonts w:cs="Arial"/>
          <w:b/>
          <w:sz w:val="24"/>
        </w:rPr>
        <w:t>Nurse (Female, Age: 25 Years)</w:t>
      </w:r>
    </w:p>
    <w:p w:rsidR="00AD190B" w:rsidRPr="00C95F44" w:rsidRDefault="00AD190B" w:rsidP="00AD190B">
      <w:pPr>
        <w:pStyle w:val="NoSpacing"/>
        <w:rPr>
          <w:rFonts w:cs="Arial"/>
          <w:sz w:val="24"/>
        </w:rPr>
      </w:pPr>
      <w:r w:rsidRPr="00C95F44">
        <w:rPr>
          <w:rFonts w:cs="Arial"/>
          <w:sz w:val="24"/>
        </w:rPr>
        <w:t>1. Nurse</w:t>
      </w:r>
    </w:p>
    <w:p w:rsidR="00AD190B" w:rsidRPr="00C95F44" w:rsidRDefault="00AD190B" w:rsidP="00AD190B">
      <w:pPr>
        <w:pStyle w:val="NoSpacing"/>
        <w:rPr>
          <w:rFonts w:cs="Arial"/>
          <w:sz w:val="24"/>
        </w:rPr>
      </w:pPr>
      <w:r w:rsidRPr="00C95F44">
        <w:rPr>
          <w:rFonts w:cs="Arial"/>
          <w:sz w:val="24"/>
        </w:rPr>
        <w:t>As a nurse and doctor profession, she has the basic knowledge to use it and clean it. She is well educated.</w:t>
      </w:r>
    </w:p>
    <w:p w:rsidR="00AD190B" w:rsidRPr="00C95F44" w:rsidRDefault="00AD190B" w:rsidP="00AD190B">
      <w:pPr>
        <w:pStyle w:val="NoSpacing"/>
        <w:rPr>
          <w:rFonts w:cs="Arial"/>
          <w:sz w:val="24"/>
        </w:rPr>
      </w:pPr>
    </w:p>
    <w:p w:rsidR="00AD190B" w:rsidRPr="00C95F44" w:rsidRDefault="00AD190B" w:rsidP="00AD190B">
      <w:pPr>
        <w:pStyle w:val="NoSpacing"/>
        <w:rPr>
          <w:rFonts w:cs="Arial"/>
          <w:b/>
          <w:sz w:val="24"/>
        </w:rPr>
      </w:pPr>
      <w:r w:rsidRPr="00C95F44">
        <w:rPr>
          <w:rFonts w:cs="Arial"/>
          <w:b/>
          <w:sz w:val="24"/>
        </w:rPr>
        <w:t>User Role: HR the Mechanic (</w:t>
      </w:r>
      <w:r w:rsidR="00EA0F72" w:rsidRPr="00C95F44">
        <w:rPr>
          <w:rFonts w:cs="Arial"/>
          <w:b/>
          <w:sz w:val="24"/>
        </w:rPr>
        <w:t>Male, Age: 35 Years)</w:t>
      </w:r>
    </w:p>
    <w:p w:rsidR="00AD190B" w:rsidRPr="00C95F44" w:rsidRDefault="00AD190B" w:rsidP="00AD190B">
      <w:pPr>
        <w:pStyle w:val="NoSpacing"/>
        <w:rPr>
          <w:rFonts w:cs="Arial"/>
          <w:sz w:val="24"/>
        </w:rPr>
      </w:pPr>
      <w:r w:rsidRPr="00C95F44">
        <w:rPr>
          <w:rFonts w:cs="Arial"/>
          <w:sz w:val="24"/>
        </w:rPr>
        <w:t xml:space="preserve">1. </w:t>
      </w:r>
      <w:r w:rsidR="00A760C8" w:rsidRPr="00C95F44">
        <w:rPr>
          <w:rFonts w:cs="Arial"/>
          <w:sz w:val="24"/>
        </w:rPr>
        <w:t>A</w:t>
      </w:r>
      <w:r w:rsidRPr="00C95F44">
        <w:rPr>
          <w:rFonts w:cs="Arial"/>
          <w:sz w:val="24"/>
        </w:rPr>
        <w:t xml:space="preserve"> good mechanic to repair all kind of </w:t>
      </w:r>
      <w:r w:rsidR="00C67CCC" w:rsidRPr="00C95F44">
        <w:rPr>
          <w:rFonts w:cs="Arial"/>
          <w:sz w:val="24"/>
        </w:rPr>
        <w:t>refrigerator</w:t>
      </w:r>
      <w:r w:rsidRPr="00C95F44">
        <w:rPr>
          <w:rFonts w:cs="Arial"/>
          <w:sz w:val="24"/>
        </w:rPr>
        <w:t>s</w:t>
      </w:r>
    </w:p>
    <w:p w:rsidR="00AD190B" w:rsidRPr="00C95F44" w:rsidRDefault="00AD190B" w:rsidP="00AD190B">
      <w:pPr>
        <w:pStyle w:val="NoSpacing"/>
        <w:rPr>
          <w:rFonts w:cs="Arial"/>
          <w:sz w:val="24"/>
        </w:rPr>
      </w:pPr>
      <w:r w:rsidRPr="00C95F44">
        <w:rPr>
          <w:rFonts w:cs="Arial"/>
          <w:sz w:val="24"/>
        </w:rPr>
        <w:t xml:space="preserve">The </w:t>
      </w:r>
      <w:r w:rsidR="00A760C8" w:rsidRPr="00C95F44">
        <w:rPr>
          <w:rFonts w:cs="Arial"/>
          <w:sz w:val="24"/>
        </w:rPr>
        <w:t>mechanic understands</w:t>
      </w:r>
      <w:r w:rsidRPr="00C95F44">
        <w:rPr>
          <w:rFonts w:cs="Arial"/>
          <w:sz w:val="24"/>
        </w:rPr>
        <w:t xml:space="preserve"> all the aspects of a </w:t>
      </w:r>
      <w:r w:rsidR="00C67CCC" w:rsidRPr="00C95F44">
        <w:rPr>
          <w:rFonts w:cs="Arial"/>
          <w:sz w:val="24"/>
        </w:rPr>
        <w:t>refrigerator</w:t>
      </w:r>
      <w:r w:rsidRPr="00C95F44">
        <w:rPr>
          <w:rFonts w:cs="Arial"/>
          <w:sz w:val="24"/>
        </w:rPr>
        <w:t xml:space="preserve"> and is well educated/trained to repair/use the </w:t>
      </w:r>
      <w:r w:rsidR="00C67CCC" w:rsidRPr="00C95F44">
        <w:rPr>
          <w:rFonts w:cs="Arial"/>
          <w:sz w:val="24"/>
        </w:rPr>
        <w:t>refrigerator</w:t>
      </w:r>
      <w:r w:rsidRPr="00C95F44">
        <w:rPr>
          <w:rFonts w:cs="Arial"/>
          <w:sz w:val="24"/>
        </w:rPr>
        <w:t>.</w:t>
      </w:r>
    </w:p>
    <w:p w:rsidR="00C46A73" w:rsidRPr="00C95F44" w:rsidRDefault="00C46A73">
      <w:pPr>
        <w:spacing w:after="0"/>
      </w:pPr>
      <w:r w:rsidRPr="00C95F44">
        <w:br w:type="page"/>
      </w:r>
    </w:p>
    <w:p w:rsidR="0050228F" w:rsidRDefault="0050228F" w:rsidP="0050228F">
      <w:pPr>
        <w:pStyle w:val="APPheader"/>
      </w:pPr>
      <w:r>
        <w:lastRenderedPageBreak/>
        <w:t xml:space="preserve">appendix </w:t>
      </w:r>
      <w:r w:rsidR="00FB2707">
        <w:t>B</w:t>
      </w:r>
      <w:r>
        <w:t xml:space="preserve"> – Problem Areas captured by observation</w:t>
      </w:r>
    </w:p>
    <w:p w:rsidR="002561C8" w:rsidRPr="0050228F" w:rsidRDefault="002561C8" w:rsidP="002561C8">
      <w:pPr>
        <w:spacing w:after="0"/>
      </w:pPr>
    </w:p>
    <w:p w:rsidR="002561C8" w:rsidRPr="0050228F" w:rsidRDefault="002561C8" w:rsidP="002561C8">
      <w:pPr>
        <w:spacing w:after="0"/>
        <w:rPr>
          <w:b/>
        </w:rPr>
      </w:pPr>
      <w:r w:rsidRPr="0050228F">
        <w:rPr>
          <w:b/>
        </w:rPr>
        <w:t>Problem and stories</w:t>
      </w:r>
    </w:p>
    <w:p w:rsidR="006C2270" w:rsidRPr="0050228F" w:rsidRDefault="006C2270" w:rsidP="002561C8">
      <w:pPr>
        <w:spacing w:after="0"/>
      </w:pPr>
      <w:r w:rsidRPr="0050228F">
        <w:t>In the round brackets, we have given code names of some of the users that we interviewed. The list is comprehensive and not full to maintain the clarity.</w:t>
      </w:r>
    </w:p>
    <w:p w:rsidR="006C2270" w:rsidRPr="0050228F" w:rsidRDefault="006C2270" w:rsidP="002561C8">
      <w:pPr>
        <w:spacing w:after="0"/>
      </w:pPr>
    </w:p>
    <w:p w:rsidR="002561C8" w:rsidRPr="0050228F" w:rsidRDefault="002561C8" w:rsidP="002561C8">
      <w:pPr>
        <w:spacing w:after="0"/>
      </w:pPr>
      <w:r w:rsidRPr="0050228F">
        <w:t>1</w:t>
      </w:r>
      <w:r w:rsidRPr="0050228F">
        <w:rPr>
          <w:b/>
        </w:rPr>
        <w:t>. Customization and functional changes</w:t>
      </w:r>
    </w:p>
    <w:p w:rsidR="002561C8" w:rsidRPr="0050228F" w:rsidRDefault="002561C8" w:rsidP="002561C8">
      <w:pPr>
        <w:spacing w:after="0"/>
      </w:pPr>
      <w:r w:rsidRPr="0050228F">
        <w:t xml:space="preserve">1. (JK) </w:t>
      </w:r>
      <w:r w:rsidR="00995D5E" w:rsidRPr="0050228F">
        <w:t>should</w:t>
      </w:r>
      <w:r w:rsidRPr="0050228F">
        <w:t xml:space="preserve"> have compartments like fruit sections, vegetable, eggs water</w:t>
      </w:r>
    </w:p>
    <w:p w:rsidR="002561C8" w:rsidRPr="0050228F" w:rsidRDefault="002561C8" w:rsidP="002561C8">
      <w:pPr>
        <w:spacing w:after="0"/>
      </w:pPr>
      <w:r w:rsidRPr="0050228F">
        <w:t>2. (CM) 2-door freezer on bottom</w:t>
      </w:r>
    </w:p>
    <w:p w:rsidR="002561C8" w:rsidRPr="0050228F" w:rsidRDefault="002561C8" w:rsidP="002561C8">
      <w:pPr>
        <w:spacing w:after="0"/>
      </w:pPr>
      <w:r w:rsidRPr="0050228F">
        <w:t xml:space="preserve">3. (SLN) Push button to change from FREEZER to NORMAL </w:t>
      </w:r>
      <w:r w:rsidR="00995D5E" w:rsidRPr="0050228F">
        <w:t>refrigerator</w:t>
      </w:r>
      <w:r w:rsidRPr="0050228F">
        <w:t xml:space="preserve"> mode</w:t>
      </w:r>
    </w:p>
    <w:p w:rsidR="002561C8" w:rsidRPr="0050228F" w:rsidRDefault="002561C8" w:rsidP="002561C8">
      <w:pPr>
        <w:spacing w:after="0"/>
      </w:pPr>
      <w:r w:rsidRPr="0050228F">
        <w:t xml:space="preserve">4. (VM) </w:t>
      </w:r>
      <w:r w:rsidR="00C67CCC" w:rsidRPr="0050228F">
        <w:t>REFRIGERATOR</w:t>
      </w:r>
      <w:r w:rsidRPr="0050228F">
        <w:t xml:space="preserve"> can be used as one container</w:t>
      </w:r>
    </w:p>
    <w:p w:rsidR="002561C8" w:rsidRPr="0050228F" w:rsidRDefault="002561C8" w:rsidP="002561C8">
      <w:pPr>
        <w:spacing w:after="0"/>
      </w:pPr>
      <w:r w:rsidRPr="0050228F">
        <w:t xml:space="preserve">5. (ST) </w:t>
      </w:r>
      <w:r w:rsidR="00995D5E" w:rsidRPr="0050228F">
        <w:t>Separator</w:t>
      </w:r>
      <w:r w:rsidRPr="0050228F">
        <w:t xml:space="preserve"> </w:t>
      </w:r>
      <w:r w:rsidR="00995D5E" w:rsidRPr="0050228F">
        <w:t>day wise</w:t>
      </w:r>
      <w:r w:rsidRPr="0050228F">
        <w:t xml:space="preserve"> section for milk bags and other milk products</w:t>
      </w:r>
    </w:p>
    <w:p w:rsidR="002561C8" w:rsidRPr="0050228F" w:rsidRDefault="002561C8" w:rsidP="002561C8">
      <w:pPr>
        <w:spacing w:after="0"/>
      </w:pPr>
      <w:r w:rsidRPr="0050228F">
        <w:t xml:space="preserve">6. (MT) </w:t>
      </w:r>
      <w:r w:rsidR="00995D5E" w:rsidRPr="0050228F">
        <w:t>Single</w:t>
      </w:r>
      <w:r w:rsidRPr="0050228F">
        <w:t xml:space="preserve"> door 2-way opening option along with </w:t>
      </w:r>
      <w:r w:rsidR="00995D5E" w:rsidRPr="0050228F">
        <w:t>separate</w:t>
      </w:r>
      <w:r w:rsidRPr="0050228F">
        <w:t xml:space="preserve"> electric connector at both ends</w:t>
      </w:r>
    </w:p>
    <w:p w:rsidR="002561C8" w:rsidRPr="0050228F" w:rsidRDefault="002561C8" w:rsidP="002561C8">
      <w:pPr>
        <w:spacing w:after="0"/>
      </w:pPr>
      <w:r w:rsidRPr="0050228F">
        <w:t xml:space="preserve">7. (ST) </w:t>
      </w:r>
      <w:r w:rsidR="00995D5E" w:rsidRPr="0050228F">
        <w:t>Fruit</w:t>
      </w:r>
      <w:r w:rsidRPr="0050228F">
        <w:t xml:space="preserve">, </w:t>
      </w:r>
      <w:r w:rsidR="00995D5E" w:rsidRPr="0050228F">
        <w:t>vegetables</w:t>
      </w:r>
      <w:r w:rsidRPr="0050228F">
        <w:t xml:space="preserve"> should have </w:t>
      </w:r>
      <w:r w:rsidR="00995D5E" w:rsidRPr="0050228F">
        <w:t>separator</w:t>
      </w:r>
      <w:r w:rsidRPr="0050228F">
        <w:t xml:space="preserve"> door and should be </w:t>
      </w:r>
      <w:r w:rsidR="00995D5E" w:rsidRPr="0050228F">
        <w:t>boxed</w:t>
      </w:r>
      <w:r w:rsidRPr="0050228F">
        <w:t xml:space="preserve"> below milk container and this </w:t>
      </w:r>
      <w:r w:rsidR="00995D5E" w:rsidRPr="0050228F">
        <w:t>assembly</w:t>
      </w:r>
      <w:r w:rsidRPr="0050228F">
        <w:t xml:space="preserve"> should be at center of the </w:t>
      </w:r>
      <w:r w:rsidR="00C67CCC" w:rsidRPr="0050228F">
        <w:t>refrigerator</w:t>
      </w:r>
    </w:p>
    <w:p w:rsidR="002561C8" w:rsidRPr="0050228F" w:rsidRDefault="002561C8" w:rsidP="002561C8">
      <w:pPr>
        <w:spacing w:after="0"/>
      </w:pPr>
      <w:r w:rsidRPr="0050228F">
        <w:t>8. (ST) Glass and foldable tray should be made available, foldable tray will act as divider between two perishable items</w:t>
      </w:r>
    </w:p>
    <w:p w:rsidR="002561C8" w:rsidRPr="0050228F" w:rsidRDefault="002561C8" w:rsidP="002561C8">
      <w:pPr>
        <w:spacing w:after="0"/>
      </w:pPr>
      <w:r w:rsidRPr="0050228F">
        <w:t>9. (RM) Compartments can be customized and tailored as per demand</w:t>
      </w:r>
    </w:p>
    <w:p w:rsidR="002561C8" w:rsidRPr="0050228F" w:rsidRDefault="002561C8" w:rsidP="002561C8">
      <w:pPr>
        <w:spacing w:after="0"/>
      </w:pPr>
      <w:r w:rsidRPr="0050228F">
        <w:t xml:space="preserve">10. (MT) Texting\Mailing to cellphone facility and </w:t>
      </w:r>
      <w:r w:rsidR="00995D5E" w:rsidRPr="0050228F">
        <w:t>handle</w:t>
      </w:r>
      <w:r w:rsidRPr="0050228F">
        <w:t xml:space="preserve"> for cellphone wireless phone</w:t>
      </w:r>
    </w:p>
    <w:p w:rsidR="002561C8" w:rsidRPr="0050228F" w:rsidRDefault="002561C8" w:rsidP="002561C8">
      <w:pPr>
        <w:spacing w:after="0"/>
      </w:pPr>
      <w:r w:rsidRPr="0050228F">
        <w:t xml:space="preserve">11. (R) Cosmetics\Non-perishable items stored </w:t>
      </w:r>
      <w:r w:rsidR="00995D5E" w:rsidRPr="0050228F">
        <w:t>separately</w:t>
      </w:r>
      <w:r w:rsidRPr="0050228F">
        <w:t xml:space="preserve"> in compartments</w:t>
      </w:r>
    </w:p>
    <w:p w:rsidR="002561C8" w:rsidRPr="0050228F" w:rsidRDefault="002561C8" w:rsidP="002561C8">
      <w:pPr>
        <w:spacing w:after="0"/>
      </w:pPr>
      <w:r w:rsidRPr="0050228F">
        <w:t xml:space="preserve">12. (R) </w:t>
      </w:r>
      <w:r w:rsidR="00995D5E" w:rsidRPr="0050228F">
        <w:t>Separate</w:t>
      </w:r>
      <w:r w:rsidRPr="0050228F">
        <w:t xml:space="preserve"> section for medicines which can viewed from outside (transparent)</w:t>
      </w:r>
    </w:p>
    <w:p w:rsidR="002561C8" w:rsidRPr="0050228F" w:rsidRDefault="002561C8" w:rsidP="002561C8">
      <w:pPr>
        <w:spacing w:after="0"/>
      </w:pPr>
      <w:r w:rsidRPr="0050228F">
        <w:t xml:space="preserve">13. (SM) instead of vertical heighted </w:t>
      </w:r>
      <w:r w:rsidR="00C67CCC" w:rsidRPr="0050228F">
        <w:t>refrigerator</w:t>
      </w:r>
      <w:r w:rsidRPr="0050228F">
        <w:t xml:space="preserve">, horizontal </w:t>
      </w:r>
      <w:r w:rsidR="00C67CCC" w:rsidRPr="0050228F">
        <w:t>refrigerator</w:t>
      </w:r>
      <w:r w:rsidRPr="0050228F">
        <w:t xml:space="preserve"> model can be used in homes to get more visibility of the items.</w:t>
      </w:r>
    </w:p>
    <w:p w:rsidR="002561C8" w:rsidRPr="0050228F" w:rsidRDefault="002561C8" w:rsidP="002561C8">
      <w:pPr>
        <w:spacing w:after="0"/>
      </w:pPr>
      <w:r w:rsidRPr="0050228F">
        <w:tab/>
      </w:r>
      <w:r w:rsidR="003B584E" w:rsidRPr="0050228F">
        <w:t>It</w:t>
      </w:r>
      <w:r w:rsidRPr="0050228F">
        <w:t xml:space="preserve"> can take more space horizontally which is scarce in big cities. </w:t>
      </w:r>
      <w:r w:rsidR="003B584E" w:rsidRPr="0050228F">
        <w:t>This</w:t>
      </w:r>
      <w:r w:rsidRPr="0050228F">
        <w:t xml:space="preserve"> model can be helpful in smaller cities and villages.</w:t>
      </w:r>
    </w:p>
    <w:p w:rsidR="002561C8" w:rsidRPr="0050228F" w:rsidRDefault="002561C8" w:rsidP="002561C8">
      <w:pPr>
        <w:spacing w:after="0"/>
      </w:pPr>
    </w:p>
    <w:p w:rsidR="002561C8" w:rsidRPr="0050228F" w:rsidRDefault="002561C8" w:rsidP="002561C8">
      <w:pPr>
        <w:spacing w:after="0"/>
      </w:pPr>
      <w:r w:rsidRPr="0050228F">
        <w:t xml:space="preserve">2. </w:t>
      </w:r>
      <w:r w:rsidRPr="0050228F">
        <w:rPr>
          <w:b/>
        </w:rPr>
        <w:t>Label\help</w:t>
      </w:r>
    </w:p>
    <w:p w:rsidR="002561C8" w:rsidRPr="0050228F" w:rsidRDefault="002561C8" w:rsidP="002561C8">
      <w:pPr>
        <w:spacing w:after="0"/>
      </w:pPr>
      <w:r w:rsidRPr="0050228F">
        <w:t xml:space="preserve">1. (JK) </w:t>
      </w:r>
      <w:r w:rsidR="006C2270" w:rsidRPr="0050228F">
        <w:t>proper</w:t>
      </w:r>
      <w:r w:rsidRPr="0050228F">
        <w:t xml:space="preserve"> </w:t>
      </w:r>
      <w:r w:rsidR="00995D5E" w:rsidRPr="0050228F">
        <w:t>labeling</w:t>
      </w:r>
      <w:r w:rsidRPr="0050228F">
        <w:t xml:space="preserve"> of compartments, sections, area and </w:t>
      </w:r>
      <w:r w:rsidR="00995D5E" w:rsidRPr="0050228F">
        <w:t>controlling</w:t>
      </w:r>
      <w:r w:rsidRPr="0050228F">
        <w:t xml:space="preserve"> inputs</w:t>
      </w:r>
    </w:p>
    <w:p w:rsidR="002561C8" w:rsidRPr="0050228F" w:rsidRDefault="002561C8" w:rsidP="002561C8">
      <w:pPr>
        <w:spacing w:after="0"/>
      </w:pPr>
      <w:r w:rsidRPr="0050228F">
        <w:t xml:space="preserve">2. (MT) Help guide on the </w:t>
      </w:r>
      <w:r w:rsidR="00C67CCC" w:rsidRPr="0050228F">
        <w:t>refrigerator</w:t>
      </w:r>
    </w:p>
    <w:p w:rsidR="002561C8" w:rsidRPr="0050228F" w:rsidRDefault="002561C8" w:rsidP="002561C8">
      <w:pPr>
        <w:spacing w:after="0"/>
      </w:pPr>
      <w:r w:rsidRPr="0050228F">
        <w:t xml:space="preserve">3. (MT) </w:t>
      </w:r>
      <w:r w:rsidR="00995D5E" w:rsidRPr="0050228F">
        <w:t>Maintenance</w:t>
      </w:r>
      <w:r w:rsidRPr="0050228F">
        <w:t xml:space="preserve"> guide for cleaning, power cuts on </w:t>
      </w:r>
      <w:r w:rsidR="00C67CCC" w:rsidRPr="0050228F">
        <w:t>refrigerator</w:t>
      </w:r>
    </w:p>
    <w:p w:rsidR="002561C8" w:rsidRPr="0050228F" w:rsidRDefault="002561C8" w:rsidP="002561C8">
      <w:pPr>
        <w:spacing w:after="0"/>
      </w:pPr>
    </w:p>
    <w:p w:rsidR="002561C8" w:rsidRPr="0050228F" w:rsidRDefault="002561C8" w:rsidP="002561C8">
      <w:pPr>
        <w:spacing w:after="0"/>
        <w:rPr>
          <w:b/>
        </w:rPr>
      </w:pPr>
      <w:r w:rsidRPr="0050228F">
        <w:rPr>
          <w:b/>
        </w:rPr>
        <w:t xml:space="preserve">3. Exterior changes\improvements </w:t>
      </w:r>
    </w:p>
    <w:p w:rsidR="002561C8" w:rsidRPr="0050228F" w:rsidRDefault="002561C8" w:rsidP="002561C8">
      <w:pPr>
        <w:spacing w:after="0"/>
      </w:pPr>
      <w:r w:rsidRPr="0050228F">
        <w:t xml:space="preserve">1. (RM) Make some compartment Transparent to minimize frequent open\close of </w:t>
      </w:r>
      <w:r w:rsidR="00C67CCC" w:rsidRPr="0050228F">
        <w:t>refrigerator</w:t>
      </w:r>
    </w:p>
    <w:p w:rsidR="002561C8" w:rsidRPr="0050228F" w:rsidRDefault="002561C8" w:rsidP="002561C8">
      <w:pPr>
        <w:spacing w:after="0"/>
      </w:pPr>
      <w:r w:rsidRPr="0050228F">
        <w:t>2. (CM) Backside protection where compressor and circuits are located</w:t>
      </w:r>
    </w:p>
    <w:p w:rsidR="002561C8" w:rsidRPr="0050228F" w:rsidRDefault="002561C8" w:rsidP="002561C8">
      <w:pPr>
        <w:spacing w:after="0"/>
      </w:pPr>
      <w:r w:rsidRPr="0050228F">
        <w:t>3. (MT) Integrated FM radio\music system as part of refrigerator</w:t>
      </w:r>
    </w:p>
    <w:p w:rsidR="002561C8" w:rsidRPr="0050228F" w:rsidRDefault="002561C8" w:rsidP="002561C8">
      <w:pPr>
        <w:spacing w:after="0"/>
      </w:pPr>
      <w:r w:rsidRPr="0050228F">
        <w:t xml:space="preserve">4. (MT) Having OVEN as an extensible assembly and optional with </w:t>
      </w:r>
      <w:r w:rsidR="00C67CCC" w:rsidRPr="0050228F">
        <w:t>refrigerator</w:t>
      </w:r>
    </w:p>
    <w:p w:rsidR="002561C8" w:rsidRPr="0050228F" w:rsidRDefault="002561C8" w:rsidP="002561C8">
      <w:pPr>
        <w:spacing w:after="0"/>
      </w:pPr>
      <w:r w:rsidRPr="0050228F">
        <w:t>5. (MT) Cool air blower to inject cool air in items to cool them</w:t>
      </w:r>
    </w:p>
    <w:p w:rsidR="002561C8" w:rsidRPr="0050228F" w:rsidRDefault="002561C8" w:rsidP="002561C8">
      <w:pPr>
        <w:spacing w:after="0"/>
      </w:pPr>
      <w:r w:rsidRPr="0050228F">
        <w:t xml:space="preserve">6. (PC) </w:t>
      </w:r>
      <w:r w:rsidR="00995D5E" w:rsidRPr="0050228F">
        <w:t>Temperature</w:t>
      </w:r>
      <w:r w:rsidRPr="0050228F">
        <w:t xml:space="preserve"> control knob outside of </w:t>
      </w:r>
      <w:r w:rsidR="00C67CCC" w:rsidRPr="0050228F">
        <w:t>refrigerator</w:t>
      </w:r>
    </w:p>
    <w:p w:rsidR="002561C8" w:rsidRPr="0050228F" w:rsidRDefault="002561C8" w:rsidP="002561C8">
      <w:pPr>
        <w:spacing w:after="0"/>
      </w:pPr>
      <w:r w:rsidRPr="0050228F">
        <w:t>7. (ST) Non-veg storage compartment having sections</w:t>
      </w:r>
    </w:p>
    <w:p w:rsidR="002561C8" w:rsidRPr="0050228F" w:rsidRDefault="002561C8" w:rsidP="002561C8">
      <w:pPr>
        <w:spacing w:after="0"/>
      </w:pPr>
      <w:r w:rsidRPr="0050228F">
        <w:t>8. (JK) Strong but sleek exterior</w:t>
      </w:r>
    </w:p>
    <w:p w:rsidR="002561C8" w:rsidRPr="0050228F" w:rsidRDefault="002561C8" w:rsidP="002561C8">
      <w:pPr>
        <w:spacing w:after="0"/>
      </w:pPr>
      <w:r w:rsidRPr="0050228F">
        <w:t>9. (RM) Finger print enabled Touch based lock</w:t>
      </w:r>
    </w:p>
    <w:p w:rsidR="002561C8" w:rsidRPr="0050228F" w:rsidRDefault="002561C8" w:rsidP="002561C8">
      <w:pPr>
        <w:spacing w:after="0"/>
      </w:pPr>
      <w:r w:rsidRPr="0050228F">
        <w:t xml:space="preserve">10. (PC) Push </w:t>
      </w:r>
      <w:r w:rsidR="006C2270" w:rsidRPr="0050228F">
        <w:t>button locks</w:t>
      </w:r>
      <w:r w:rsidRPr="0050228F">
        <w:t xml:space="preserve"> instead of mechanical lock</w:t>
      </w:r>
    </w:p>
    <w:p w:rsidR="002561C8" w:rsidRPr="0050228F" w:rsidRDefault="002561C8" w:rsidP="002561C8">
      <w:pPr>
        <w:spacing w:after="0"/>
      </w:pPr>
    </w:p>
    <w:p w:rsidR="002561C8" w:rsidRPr="0050228F" w:rsidRDefault="002561C8" w:rsidP="002561C8">
      <w:pPr>
        <w:spacing w:after="0"/>
        <w:rPr>
          <w:b/>
        </w:rPr>
      </w:pPr>
      <w:r w:rsidRPr="0050228F">
        <w:lastRenderedPageBreak/>
        <w:t>4</w:t>
      </w:r>
      <w:r w:rsidRPr="0050228F">
        <w:rPr>
          <w:b/>
        </w:rPr>
        <w:t xml:space="preserve">. Interior changes\improvements </w:t>
      </w:r>
    </w:p>
    <w:p w:rsidR="002561C8" w:rsidRPr="0050228F" w:rsidRDefault="002561C8" w:rsidP="002561C8">
      <w:pPr>
        <w:spacing w:after="0"/>
      </w:pPr>
      <w:r w:rsidRPr="0050228F">
        <w:t>1. (JK) Suitable lightening for each compartment</w:t>
      </w:r>
    </w:p>
    <w:p w:rsidR="002561C8" w:rsidRPr="0050228F" w:rsidRDefault="002561C8" w:rsidP="002561C8">
      <w:pPr>
        <w:spacing w:after="0"/>
      </w:pPr>
      <w:r w:rsidRPr="0050228F">
        <w:t>2. (RM) Tray should be aligned properly and should function smoothly</w:t>
      </w:r>
    </w:p>
    <w:p w:rsidR="002561C8" w:rsidRPr="0050228F" w:rsidRDefault="002561C8" w:rsidP="002561C8">
      <w:pPr>
        <w:spacing w:after="0"/>
      </w:pPr>
      <w:r w:rsidRPr="0050228F">
        <w:t>3. (MT) 2-door freezer at the bottom</w:t>
      </w:r>
    </w:p>
    <w:p w:rsidR="002561C8" w:rsidRPr="0050228F" w:rsidRDefault="002561C8" w:rsidP="002561C8">
      <w:pPr>
        <w:spacing w:after="0"/>
      </w:pPr>
      <w:r w:rsidRPr="0050228F">
        <w:t xml:space="preserve">4. (AN) Gap between </w:t>
      </w:r>
      <w:r w:rsidR="006C2270" w:rsidRPr="0050228F">
        <w:t>wires</w:t>
      </w:r>
      <w:r w:rsidRPr="0050228F">
        <w:t xml:space="preserve"> of the tray cause imbalance</w:t>
      </w:r>
    </w:p>
    <w:p w:rsidR="002561C8" w:rsidRPr="0050228F" w:rsidRDefault="002561C8" w:rsidP="002561C8">
      <w:pPr>
        <w:spacing w:after="0"/>
      </w:pPr>
      <w:r w:rsidRPr="0050228F">
        <w:t xml:space="preserve">5. (PT) Need different </w:t>
      </w:r>
      <w:r w:rsidR="006C2270" w:rsidRPr="0050228F">
        <w:t>design</w:t>
      </w:r>
      <w:r w:rsidRPr="0050228F">
        <w:t xml:space="preserve"> for different capacity of bottle</w:t>
      </w:r>
    </w:p>
    <w:p w:rsidR="002561C8" w:rsidRPr="0050228F" w:rsidRDefault="002561C8" w:rsidP="002561C8">
      <w:pPr>
        <w:spacing w:after="0"/>
      </w:pPr>
      <w:r w:rsidRPr="0050228F">
        <w:t xml:space="preserve">6. (PT) Side </w:t>
      </w:r>
      <w:r w:rsidR="003B584E" w:rsidRPr="0050228F">
        <w:t>tray is</w:t>
      </w:r>
      <w:r w:rsidRPr="0050228F">
        <w:t xml:space="preserve"> </w:t>
      </w:r>
      <w:r w:rsidR="006C2270" w:rsidRPr="0050228F">
        <w:t>difficult</w:t>
      </w:r>
      <w:r w:rsidRPr="0050228F">
        <w:t xml:space="preserve"> to remove and clean</w:t>
      </w:r>
    </w:p>
    <w:p w:rsidR="002561C8" w:rsidRPr="0050228F" w:rsidRDefault="002561C8" w:rsidP="002561C8">
      <w:pPr>
        <w:spacing w:after="0"/>
      </w:pPr>
      <w:r w:rsidRPr="0050228F">
        <w:t>7. (AN) Customizable Covering of bottle section</w:t>
      </w:r>
    </w:p>
    <w:p w:rsidR="002561C8" w:rsidRPr="0050228F" w:rsidRDefault="002561C8" w:rsidP="002561C8">
      <w:pPr>
        <w:spacing w:after="0"/>
      </w:pPr>
    </w:p>
    <w:p w:rsidR="002561C8" w:rsidRPr="0050228F" w:rsidRDefault="002561C8" w:rsidP="002561C8">
      <w:pPr>
        <w:spacing w:after="0"/>
        <w:rPr>
          <w:b/>
        </w:rPr>
      </w:pPr>
      <w:r w:rsidRPr="0050228F">
        <w:rPr>
          <w:b/>
        </w:rPr>
        <w:t>5. Inputs</w:t>
      </w:r>
    </w:p>
    <w:p w:rsidR="002561C8" w:rsidRPr="0050228F" w:rsidRDefault="002561C8" w:rsidP="002561C8">
      <w:pPr>
        <w:spacing w:after="0"/>
      </w:pPr>
      <w:r w:rsidRPr="0050228F">
        <w:t>1. (JK) Replace switched by touch inputs</w:t>
      </w:r>
    </w:p>
    <w:p w:rsidR="002561C8" w:rsidRPr="0050228F" w:rsidRDefault="002561C8" w:rsidP="002561C8">
      <w:pPr>
        <w:spacing w:after="0"/>
      </w:pPr>
      <w:r w:rsidRPr="0050228F">
        <w:t xml:space="preserve">2. (MT) Mobile application to register number of FMCG products in </w:t>
      </w:r>
      <w:r w:rsidR="00C67CCC" w:rsidRPr="0050228F">
        <w:t>refrigerator</w:t>
      </w:r>
      <w:r w:rsidRPr="0050228F">
        <w:t xml:space="preserve"> and connecting it the Internet</w:t>
      </w:r>
    </w:p>
    <w:p w:rsidR="002561C8" w:rsidRPr="0050228F" w:rsidRDefault="002561C8" w:rsidP="002561C8">
      <w:pPr>
        <w:spacing w:after="0"/>
      </w:pPr>
      <w:r w:rsidRPr="0050228F">
        <w:t xml:space="preserve">5. (SM) In case of </w:t>
      </w:r>
      <w:r w:rsidR="00C67CCC" w:rsidRPr="0050228F">
        <w:t>refrigerator</w:t>
      </w:r>
      <w:r w:rsidRPr="0050228F">
        <w:t xml:space="preserve"> full of capacity, need ports to cool items externally</w:t>
      </w:r>
    </w:p>
    <w:p w:rsidR="002561C8" w:rsidRPr="0050228F" w:rsidRDefault="002561C8" w:rsidP="002561C8">
      <w:pPr>
        <w:spacing w:after="0"/>
      </w:pPr>
    </w:p>
    <w:p w:rsidR="002561C8" w:rsidRPr="0050228F" w:rsidRDefault="002561C8" w:rsidP="002561C8">
      <w:pPr>
        <w:spacing w:after="0"/>
        <w:rPr>
          <w:b/>
        </w:rPr>
      </w:pPr>
      <w:r w:rsidRPr="0050228F">
        <w:rPr>
          <w:b/>
        </w:rPr>
        <w:t>6. Efficient power consumption</w:t>
      </w:r>
    </w:p>
    <w:p w:rsidR="002561C8" w:rsidRPr="0050228F" w:rsidRDefault="002561C8" w:rsidP="002561C8">
      <w:pPr>
        <w:spacing w:after="0"/>
      </w:pPr>
      <w:r w:rsidRPr="0050228F">
        <w:t>1. (RM) Cooling reduces as soon as power cuts off</w:t>
      </w:r>
    </w:p>
    <w:p w:rsidR="002561C8" w:rsidRPr="0050228F" w:rsidRDefault="002561C8" w:rsidP="002561C8">
      <w:pPr>
        <w:spacing w:after="0"/>
      </w:pPr>
      <w:r w:rsidRPr="0050228F">
        <w:t>2. (PC) Reduce power consumption</w:t>
      </w:r>
    </w:p>
    <w:p w:rsidR="002561C8" w:rsidRPr="0050228F" w:rsidRDefault="002561C8" w:rsidP="002561C8">
      <w:pPr>
        <w:spacing w:after="0"/>
      </w:pPr>
      <w:r w:rsidRPr="0050228F">
        <w:t xml:space="preserve">3. (R) Auto Defrost </w:t>
      </w:r>
      <w:r w:rsidR="00B43760" w:rsidRPr="0050228F">
        <w:t>facility</w:t>
      </w:r>
      <w:r w:rsidRPr="0050228F">
        <w:t xml:space="preserve"> in </w:t>
      </w:r>
      <w:r w:rsidR="00C67CCC" w:rsidRPr="0050228F">
        <w:t>refrigerator</w:t>
      </w:r>
    </w:p>
    <w:p w:rsidR="002561C8" w:rsidRPr="0050228F" w:rsidRDefault="002561C8" w:rsidP="002561C8">
      <w:pPr>
        <w:spacing w:after="0"/>
      </w:pPr>
      <w:r w:rsidRPr="0050228F">
        <w:t xml:space="preserve">4. (PC) Reduce danger of </w:t>
      </w:r>
      <w:r w:rsidR="00B43760" w:rsidRPr="0050228F">
        <w:t>electrocution</w:t>
      </w:r>
    </w:p>
    <w:p w:rsidR="002561C8" w:rsidRPr="0050228F" w:rsidRDefault="002561C8" w:rsidP="002561C8">
      <w:pPr>
        <w:spacing w:after="0"/>
      </w:pPr>
      <w:r w:rsidRPr="0050228F">
        <w:t>5. (V) Inbuilt invertor</w:t>
      </w:r>
    </w:p>
    <w:p w:rsidR="002561C8" w:rsidRPr="0050228F" w:rsidRDefault="002561C8" w:rsidP="002561C8">
      <w:pPr>
        <w:spacing w:after="0"/>
      </w:pPr>
    </w:p>
    <w:p w:rsidR="002561C8" w:rsidRPr="0050228F" w:rsidRDefault="002561C8" w:rsidP="002561C8">
      <w:pPr>
        <w:spacing w:after="0"/>
        <w:rPr>
          <w:b/>
        </w:rPr>
      </w:pPr>
      <w:r w:rsidRPr="0050228F">
        <w:rPr>
          <w:b/>
        </w:rPr>
        <w:t>7. Indicators</w:t>
      </w:r>
    </w:p>
    <w:p w:rsidR="002561C8" w:rsidRPr="0050228F" w:rsidRDefault="002561C8" w:rsidP="002561C8">
      <w:pPr>
        <w:spacing w:after="0"/>
      </w:pPr>
      <w:r w:rsidRPr="0050228F">
        <w:t xml:space="preserve">1. (JK) indicators for temperature, total capacity and available capacity so that i need not open the doors </w:t>
      </w:r>
      <w:r w:rsidR="00B43760" w:rsidRPr="0050228F">
        <w:t>every time</w:t>
      </w:r>
      <w:r w:rsidRPr="0050228F">
        <w:t>.</w:t>
      </w:r>
    </w:p>
    <w:p w:rsidR="002561C8" w:rsidRPr="0050228F" w:rsidRDefault="002561C8" w:rsidP="002561C8">
      <w:pPr>
        <w:spacing w:after="0"/>
      </w:pPr>
      <w:r w:rsidRPr="0050228F">
        <w:t xml:space="preserve">2. (PC) Temperature control arrow is confusing, </w:t>
      </w:r>
      <w:r w:rsidR="00B43760" w:rsidRPr="0050228F">
        <w:t>sometime</w:t>
      </w:r>
      <w:r w:rsidRPr="0050228F">
        <w:t xml:space="preserve"> i found it which direction to</w:t>
      </w:r>
      <w:r w:rsidR="006C2270" w:rsidRPr="0050228F">
        <w:t xml:space="preserve"> </w:t>
      </w:r>
      <w:r w:rsidR="00B43760" w:rsidRPr="0050228F">
        <w:t>Increase</w:t>
      </w:r>
      <w:r w:rsidRPr="0050228F">
        <w:t xml:space="preserve"> and which to decrease.</w:t>
      </w:r>
    </w:p>
    <w:p w:rsidR="002561C8" w:rsidRPr="0050228F" w:rsidRDefault="002561C8" w:rsidP="002561C8">
      <w:pPr>
        <w:spacing w:after="0"/>
      </w:pPr>
      <w:r w:rsidRPr="0050228F">
        <w:t>3. (SLN) Digital display outside</w:t>
      </w:r>
    </w:p>
    <w:p w:rsidR="002561C8" w:rsidRPr="0050228F" w:rsidRDefault="002561C8" w:rsidP="002561C8">
      <w:pPr>
        <w:spacing w:after="0"/>
      </w:pPr>
    </w:p>
    <w:p w:rsidR="002561C8" w:rsidRPr="0050228F" w:rsidRDefault="002561C8" w:rsidP="002561C8">
      <w:pPr>
        <w:spacing w:after="0"/>
        <w:rPr>
          <w:b/>
        </w:rPr>
      </w:pPr>
      <w:r w:rsidRPr="0050228F">
        <w:rPr>
          <w:b/>
        </w:rPr>
        <w:t>8. Door</w:t>
      </w:r>
    </w:p>
    <w:p w:rsidR="002561C8" w:rsidRPr="0050228F" w:rsidRDefault="002561C8" w:rsidP="002561C8">
      <w:pPr>
        <w:spacing w:after="0"/>
      </w:pPr>
      <w:r w:rsidRPr="0050228F">
        <w:t xml:space="preserve">1. (RM) </w:t>
      </w:r>
      <w:r w:rsidR="00C67CCC" w:rsidRPr="0050228F">
        <w:t>refrigerator</w:t>
      </w:r>
      <w:r w:rsidRPr="0050228F">
        <w:t xml:space="preserve"> should have different doors for different compartment instead of main door.</w:t>
      </w:r>
    </w:p>
    <w:p w:rsidR="002561C8" w:rsidRPr="0050228F" w:rsidRDefault="002561C8" w:rsidP="002561C8">
      <w:pPr>
        <w:spacing w:after="0"/>
      </w:pPr>
      <w:r w:rsidRPr="0050228F">
        <w:t xml:space="preserve">2. (MT) door closing should be slow as it is noisy and </w:t>
      </w:r>
      <w:r w:rsidR="00AA300D" w:rsidRPr="0050228F">
        <w:t>unbalancing</w:t>
      </w:r>
      <w:r w:rsidRPr="0050228F">
        <w:t xml:space="preserve"> the things placed inside.</w:t>
      </w:r>
    </w:p>
    <w:p w:rsidR="002561C8" w:rsidRPr="0050228F" w:rsidRDefault="002561C8" w:rsidP="002561C8">
      <w:pPr>
        <w:spacing w:after="0"/>
      </w:pPr>
      <w:r w:rsidRPr="0050228F">
        <w:t xml:space="preserve">3. (AN) </w:t>
      </w:r>
      <w:r w:rsidR="00E70DBB" w:rsidRPr="0050228F">
        <w:t>when</w:t>
      </w:r>
      <w:r w:rsidRPr="0050228F">
        <w:t xml:space="preserve"> pushing doors, things get imbalanced.</w:t>
      </w:r>
    </w:p>
    <w:p w:rsidR="002561C8" w:rsidRPr="0050228F" w:rsidRDefault="002561C8" w:rsidP="002561C8">
      <w:pPr>
        <w:spacing w:after="0"/>
      </w:pPr>
      <w:r w:rsidRPr="0050228F">
        <w:t>4. (MT) there is not alarm when door remains open, should be a provision of alarming.</w:t>
      </w:r>
    </w:p>
    <w:p w:rsidR="002561C8" w:rsidRPr="0050228F" w:rsidRDefault="002561C8" w:rsidP="002561C8">
      <w:pPr>
        <w:spacing w:after="0"/>
      </w:pPr>
      <w:r w:rsidRPr="0050228F">
        <w:t xml:space="preserve">5. (AN) </w:t>
      </w:r>
      <w:r w:rsidR="00E70DBB" w:rsidRPr="0050228F">
        <w:t>can’t</w:t>
      </w:r>
      <w:r w:rsidRPr="0050228F">
        <w:t xml:space="preserve"> open door if it is near the wall, some way should be there to get the things out. </w:t>
      </w:r>
    </w:p>
    <w:p w:rsidR="002561C8" w:rsidRPr="0050228F" w:rsidRDefault="002561C8" w:rsidP="002561C8">
      <w:pPr>
        <w:spacing w:after="0"/>
      </w:pPr>
    </w:p>
    <w:p w:rsidR="002561C8" w:rsidRPr="0050228F" w:rsidRDefault="002561C8" w:rsidP="002561C8">
      <w:pPr>
        <w:spacing w:after="0"/>
        <w:rPr>
          <w:b/>
        </w:rPr>
      </w:pPr>
      <w:r w:rsidRPr="0050228F">
        <w:rPr>
          <w:b/>
        </w:rPr>
        <w:t xml:space="preserve">9. </w:t>
      </w:r>
      <w:r w:rsidR="006C2270" w:rsidRPr="0050228F">
        <w:rPr>
          <w:b/>
        </w:rPr>
        <w:t>Mobility</w:t>
      </w:r>
    </w:p>
    <w:p w:rsidR="002561C8" w:rsidRPr="0050228F" w:rsidRDefault="002561C8" w:rsidP="002561C8">
      <w:pPr>
        <w:spacing w:after="0"/>
      </w:pPr>
      <w:r w:rsidRPr="0050228F">
        <w:t xml:space="preserve">1. (CM) Wheels to move </w:t>
      </w:r>
      <w:r w:rsidR="00C67CCC" w:rsidRPr="0050228F">
        <w:t>refrigerator</w:t>
      </w:r>
      <w:r w:rsidRPr="0050228F">
        <w:t xml:space="preserve"> so that while cleaning the floor and cleaning the </w:t>
      </w:r>
      <w:r w:rsidR="00C67CCC" w:rsidRPr="0050228F">
        <w:t>refrigerator</w:t>
      </w:r>
      <w:r w:rsidRPr="0050228F">
        <w:t xml:space="preserve"> i can move it easily.</w:t>
      </w:r>
    </w:p>
    <w:p w:rsidR="002561C8" w:rsidRPr="0050228F" w:rsidRDefault="002561C8" w:rsidP="002561C8">
      <w:pPr>
        <w:spacing w:after="0"/>
      </w:pPr>
      <w:r w:rsidRPr="0050228F">
        <w:t xml:space="preserve">2. (RM) </w:t>
      </w:r>
      <w:r w:rsidR="00C67CCC" w:rsidRPr="0050228F">
        <w:t>Refrigerator</w:t>
      </w:r>
      <w:r w:rsidRPr="0050228F">
        <w:t xml:space="preserve"> should be mobile but should be steady when not moving.</w:t>
      </w:r>
    </w:p>
    <w:p w:rsidR="002561C8" w:rsidRPr="0050228F" w:rsidRDefault="002561C8" w:rsidP="002561C8">
      <w:pPr>
        <w:spacing w:after="0"/>
      </w:pPr>
      <w:r w:rsidRPr="0050228F">
        <w:t>4. (MT) Separate take way box that i can put and take when going outside.</w:t>
      </w:r>
    </w:p>
    <w:p w:rsidR="002561C8" w:rsidRPr="0050228F" w:rsidRDefault="002561C8" w:rsidP="002561C8">
      <w:pPr>
        <w:spacing w:after="0"/>
      </w:pPr>
      <w:r w:rsidRPr="0050228F">
        <w:t>5. (MT) height adjustable wheel base.</w:t>
      </w:r>
    </w:p>
    <w:p w:rsidR="002561C8" w:rsidRPr="0050228F" w:rsidRDefault="002561C8" w:rsidP="002561C8">
      <w:pPr>
        <w:spacing w:after="0"/>
      </w:pPr>
    </w:p>
    <w:p w:rsidR="00521F2C" w:rsidRPr="0050228F" w:rsidRDefault="00521F2C" w:rsidP="002561C8">
      <w:pPr>
        <w:spacing w:after="0"/>
        <w:rPr>
          <w:b/>
        </w:rPr>
      </w:pPr>
    </w:p>
    <w:p w:rsidR="002561C8" w:rsidRPr="0050228F" w:rsidRDefault="006C2270" w:rsidP="002561C8">
      <w:pPr>
        <w:spacing w:after="0"/>
        <w:rPr>
          <w:b/>
        </w:rPr>
      </w:pPr>
      <w:r w:rsidRPr="0050228F">
        <w:rPr>
          <w:b/>
        </w:rPr>
        <w:t>1</w:t>
      </w:r>
      <w:r w:rsidR="002561C8" w:rsidRPr="0050228F">
        <w:rPr>
          <w:b/>
        </w:rPr>
        <w:t xml:space="preserve">0. </w:t>
      </w:r>
      <w:r w:rsidRPr="0050228F">
        <w:rPr>
          <w:b/>
        </w:rPr>
        <w:t>Odor</w:t>
      </w:r>
      <w:r w:rsidR="002561C8" w:rsidRPr="0050228F">
        <w:rPr>
          <w:b/>
        </w:rPr>
        <w:t xml:space="preserve"> handling</w:t>
      </w:r>
    </w:p>
    <w:p w:rsidR="002561C8" w:rsidRPr="0050228F" w:rsidRDefault="002561C8" w:rsidP="002561C8">
      <w:pPr>
        <w:spacing w:after="0"/>
      </w:pPr>
      <w:r w:rsidRPr="0050228F">
        <w:t xml:space="preserve">1. (RM) separate compartment for the </w:t>
      </w:r>
      <w:r w:rsidR="00BA69FD" w:rsidRPr="0050228F">
        <w:t>items</w:t>
      </w:r>
      <w:r w:rsidRPr="0050228F">
        <w:t xml:space="preserve"> having odors.</w:t>
      </w:r>
    </w:p>
    <w:p w:rsidR="002561C8" w:rsidRPr="0050228F" w:rsidRDefault="002561C8" w:rsidP="002561C8">
      <w:pPr>
        <w:spacing w:after="0"/>
      </w:pPr>
      <w:r w:rsidRPr="0050228F">
        <w:t>2. (CM) Detection of rotten items.</w:t>
      </w:r>
    </w:p>
    <w:p w:rsidR="002561C8" w:rsidRPr="0050228F" w:rsidRDefault="002561C8" w:rsidP="002561C8">
      <w:pPr>
        <w:spacing w:after="0"/>
      </w:pPr>
      <w:r w:rsidRPr="0050228F">
        <w:t>3. (CM) automatic indication for bad odor such as beep.</w:t>
      </w:r>
    </w:p>
    <w:p w:rsidR="002561C8" w:rsidRPr="0050228F" w:rsidRDefault="002561C8" w:rsidP="002561C8">
      <w:pPr>
        <w:spacing w:after="0"/>
      </w:pPr>
      <w:r w:rsidRPr="0050228F">
        <w:t xml:space="preserve">4. (CM) Smell of one item should not be mixed with other </w:t>
      </w:r>
      <w:r w:rsidR="00BA69FD" w:rsidRPr="0050228F">
        <w:t>items. I</w:t>
      </w:r>
      <w:r w:rsidRPr="0050228F">
        <w:t xml:space="preserve"> have encountered this problem many times where one food smell is coming from other eatable.</w:t>
      </w:r>
    </w:p>
    <w:p w:rsidR="002561C8" w:rsidRPr="0050228F" w:rsidRDefault="002561C8" w:rsidP="002561C8">
      <w:pPr>
        <w:spacing w:after="0"/>
      </w:pPr>
      <w:r w:rsidRPr="0050228F">
        <w:t xml:space="preserve">5. (CM) Food taste doesn't seem </w:t>
      </w:r>
      <w:r w:rsidR="00BA69FD" w:rsidRPr="0050228F">
        <w:t>fresh;</w:t>
      </w:r>
      <w:r w:rsidRPr="0050228F">
        <w:t xml:space="preserve"> it is like we are eating some stale food.</w:t>
      </w:r>
    </w:p>
    <w:p w:rsidR="00C71900" w:rsidRDefault="00C71900" w:rsidP="00C71900">
      <w:pPr>
        <w:spacing w:after="0"/>
        <w:rPr>
          <w:rFonts w:ascii="Times New Roman" w:hAnsi="Times New Roman"/>
        </w:rPr>
      </w:pPr>
    </w:p>
    <w:p w:rsidR="00C71900" w:rsidRDefault="00C71900" w:rsidP="00C71900">
      <w:pPr>
        <w:spacing w:after="0"/>
        <w:rPr>
          <w:rFonts w:ascii="Times New Roman" w:hAnsi="Times New Roman"/>
        </w:rPr>
      </w:pPr>
    </w:p>
    <w:p w:rsidR="00C71900" w:rsidRDefault="00C71900" w:rsidP="00C71900">
      <w:pPr>
        <w:spacing w:after="0"/>
        <w:rPr>
          <w:rFonts w:ascii="Times New Roman" w:hAnsi="Times New Roman"/>
        </w:rPr>
      </w:pPr>
    </w:p>
    <w:p w:rsidR="00C71900" w:rsidRDefault="00C71900" w:rsidP="00C71900">
      <w:pPr>
        <w:spacing w:after="0"/>
        <w:rPr>
          <w:rFonts w:ascii="Times New Roman" w:hAnsi="Times New Roman"/>
        </w:rPr>
      </w:pPr>
    </w:p>
    <w:p w:rsidR="00C71900" w:rsidRDefault="00C71900" w:rsidP="00C71900">
      <w:pPr>
        <w:spacing w:after="0"/>
        <w:rPr>
          <w:rFonts w:ascii="Times New Roman" w:hAnsi="Times New Roman"/>
        </w:rPr>
      </w:pPr>
    </w:p>
    <w:p w:rsidR="00C71900" w:rsidRDefault="00C71900" w:rsidP="00C71900">
      <w:pPr>
        <w:spacing w:after="0"/>
        <w:rPr>
          <w:rFonts w:ascii="Times New Roman" w:hAnsi="Times New Roman"/>
        </w:rPr>
      </w:pPr>
    </w:p>
    <w:p w:rsidR="00C71900" w:rsidRDefault="00C71900" w:rsidP="00C71900">
      <w:pPr>
        <w:spacing w:after="0"/>
        <w:rPr>
          <w:rFonts w:ascii="Times New Roman" w:hAnsi="Times New Roman"/>
        </w:rPr>
      </w:pPr>
    </w:p>
    <w:p w:rsidR="00C71900" w:rsidRDefault="00C71900" w:rsidP="00C71900">
      <w:pPr>
        <w:spacing w:after="0"/>
        <w:rPr>
          <w:rFonts w:ascii="Times New Roman" w:hAnsi="Times New Roman"/>
        </w:rPr>
      </w:pPr>
    </w:p>
    <w:p w:rsidR="00C71900" w:rsidRDefault="00C71900" w:rsidP="00C71900">
      <w:pPr>
        <w:spacing w:after="0"/>
        <w:rPr>
          <w:rFonts w:ascii="Times New Roman" w:hAnsi="Times New Roman"/>
        </w:rPr>
      </w:pPr>
    </w:p>
    <w:p w:rsidR="00C71900" w:rsidRDefault="00C71900" w:rsidP="00C71900">
      <w:pPr>
        <w:spacing w:after="0"/>
        <w:rPr>
          <w:rFonts w:ascii="Times New Roman" w:hAnsi="Times New Roman"/>
        </w:rPr>
      </w:pPr>
    </w:p>
    <w:p w:rsidR="00C71900" w:rsidRDefault="00C71900" w:rsidP="00C71900">
      <w:pPr>
        <w:spacing w:after="0"/>
        <w:rPr>
          <w:rFonts w:ascii="Times New Roman" w:hAnsi="Times New Roman"/>
        </w:rPr>
      </w:pPr>
    </w:p>
    <w:p w:rsidR="00C71900" w:rsidRDefault="00C71900" w:rsidP="00C71900">
      <w:pPr>
        <w:spacing w:after="0"/>
        <w:rPr>
          <w:rFonts w:ascii="Times New Roman" w:hAnsi="Times New Roman"/>
        </w:rPr>
      </w:pPr>
    </w:p>
    <w:p w:rsidR="0024532D" w:rsidRDefault="0024532D" w:rsidP="0024532D">
      <w:pPr>
        <w:pStyle w:val="APPheader"/>
      </w:pPr>
      <w:bookmarkStart w:id="9" w:name="_Toc294188962"/>
      <w:r>
        <w:lastRenderedPageBreak/>
        <w:t xml:space="preserve">Appendix C – </w:t>
      </w:r>
      <w:bookmarkEnd w:id="9"/>
      <w:r>
        <w:t>Survey Results (UNprocessed)</w:t>
      </w:r>
    </w:p>
    <w:p w:rsidR="0092070B" w:rsidRDefault="0092070B" w:rsidP="00C71900">
      <w:pPr>
        <w:spacing w:after="0"/>
        <w:rPr>
          <w:rFonts w:ascii="Arial" w:hAnsi="Arial" w:cs="Arial"/>
        </w:rPr>
      </w:pPr>
    </w:p>
    <w:p w:rsidR="00C71900" w:rsidRPr="00346911" w:rsidRDefault="007B2008" w:rsidP="00C71900">
      <w:pPr>
        <w:spacing w:after="0"/>
        <w:rPr>
          <w:rFonts w:cs="Arial"/>
        </w:rPr>
      </w:pPr>
      <w:r>
        <w:rPr>
          <w:rFonts w:cs="Arial"/>
        </w:rPr>
        <w:t>P</w:t>
      </w:r>
      <w:r w:rsidR="00C71900" w:rsidRPr="00346911">
        <w:rPr>
          <w:rFonts w:cs="Arial"/>
        </w:rPr>
        <w:t xml:space="preserve">roblems or improvements in usage or design </w:t>
      </w:r>
      <w:r w:rsidR="00A57978">
        <w:rPr>
          <w:rFonts w:cs="Arial"/>
        </w:rPr>
        <w:t>during the use of refrigerator</w:t>
      </w:r>
      <w:r w:rsidR="00F354AD">
        <w:rPr>
          <w:rFonts w:cs="Arial"/>
        </w:rPr>
        <w:t xml:space="preserve"> </w:t>
      </w:r>
      <w:r w:rsidR="00C71900" w:rsidRPr="00346911">
        <w:rPr>
          <w:rFonts w:cs="Arial"/>
        </w:rPr>
        <w:t>faced by you</w:t>
      </w:r>
      <w:r>
        <w:rPr>
          <w:rFonts w:cs="Arial"/>
        </w:rPr>
        <w:t xml:space="preserve"> can be shared</w:t>
      </w:r>
      <w:r w:rsidR="00C71900" w:rsidRPr="00346911">
        <w:rPr>
          <w:rFonts w:cs="Arial"/>
        </w:rPr>
        <w:t>.</w:t>
      </w:r>
      <w:r w:rsidR="00D803DC">
        <w:rPr>
          <w:rFonts w:cs="Arial"/>
        </w:rPr>
        <w:t xml:space="preserve"> </w:t>
      </w:r>
      <w:r w:rsidR="00C71900" w:rsidRPr="00346911">
        <w:rPr>
          <w:rFonts w:cs="Arial"/>
        </w:rPr>
        <w:t xml:space="preserve">Please provide the reason also for your improvement areas in the </w:t>
      </w:r>
      <w:r w:rsidR="00C67CCC" w:rsidRPr="00346911">
        <w:rPr>
          <w:rFonts w:cs="Arial"/>
        </w:rPr>
        <w:t>refrigerator</w:t>
      </w:r>
      <w:r w:rsidR="00C71900" w:rsidRPr="00346911">
        <w:rPr>
          <w:rFonts w:cs="Arial"/>
        </w:rPr>
        <w:t xml:space="preserve"> design and functionality.</w:t>
      </w:r>
      <w:r w:rsidR="00C71900" w:rsidRPr="00346911">
        <w:rPr>
          <w:rFonts w:cs="Arial"/>
        </w:rPr>
        <w:br/>
        <w:t>For examples</w:t>
      </w:r>
      <w:r w:rsidR="003B584E" w:rsidRPr="00346911">
        <w:rPr>
          <w:rFonts w:cs="Arial"/>
        </w:rPr>
        <w:t xml:space="preserve">: </w:t>
      </w:r>
      <w:r w:rsidR="00C71900" w:rsidRPr="00346911">
        <w:rPr>
          <w:rFonts w:cs="Arial"/>
        </w:rPr>
        <w:br/>
        <w:t xml:space="preserve">1. Section of vegetables should be spacious to put more </w:t>
      </w:r>
      <w:r w:rsidR="0029607D" w:rsidRPr="00346911">
        <w:rPr>
          <w:rFonts w:cs="Arial"/>
        </w:rPr>
        <w:t>vegetables</w:t>
      </w:r>
      <w:r w:rsidR="00C71900" w:rsidRPr="00346911">
        <w:rPr>
          <w:rFonts w:cs="Arial"/>
        </w:rPr>
        <w:t>.</w:t>
      </w:r>
      <w:r w:rsidR="00C71900" w:rsidRPr="00346911">
        <w:rPr>
          <w:rFonts w:cs="Arial"/>
        </w:rPr>
        <w:br/>
        <w:t>2. Refrigerator door handle is not at a right place.</w:t>
      </w:r>
      <w:r w:rsidR="00C71900" w:rsidRPr="00346911">
        <w:rPr>
          <w:rFonts w:cs="Arial"/>
        </w:rPr>
        <w:br/>
        <w:t xml:space="preserve">3. </w:t>
      </w:r>
      <w:r w:rsidR="0029607D" w:rsidRPr="00346911">
        <w:rPr>
          <w:rFonts w:cs="Arial"/>
        </w:rPr>
        <w:t>Power</w:t>
      </w:r>
      <w:r w:rsidR="00C71900" w:rsidRPr="00346911">
        <w:rPr>
          <w:rFonts w:cs="Arial"/>
        </w:rPr>
        <w:t xml:space="preserve"> consumption is high.</w:t>
      </w:r>
      <w:r w:rsidR="00C71900" w:rsidRPr="00346911">
        <w:rPr>
          <w:rFonts w:cs="Arial"/>
        </w:rPr>
        <w:br/>
        <w:t xml:space="preserve">4. </w:t>
      </w:r>
      <w:r w:rsidR="0029607D" w:rsidRPr="00346911">
        <w:rPr>
          <w:rFonts w:cs="Arial"/>
        </w:rPr>
        <w:t>Should</w:t>
      </w:r>
      <w:r w:rsidR="00C71900" w:rsidRPr="00346911">
        <w:rPr>
          <w:rFonts w:cs="Arial"/>
        </w:rPr>
        <w:t xml:space="preserve"> be fungus proof because i have seen black fungus type inside </w:t>
      </w:r>
      <w:r w:rsidR="00C67CCC" w:rsidRPr="00346911">
        <w:rPr>
          <w:rFonts w:cs="Arial"/>
        </w:rPr>
        <w:t>refrigerator</w:t>
      </w:r>
      <w:r w:rsidR="00C71900" w:rsidRPr="00346911">
        <w:rPr>
          <w:rFonts w:cs="Arial"/>
        </w:rPr>
        <w:t xml:space="preserve"> and it may spoil food.</w:t>
      </w:r>
    </w:p>
    <w:p w:rsidR="00C07B3B" w:rsidRPr="00346911" w:rsidRDefault="00C71900" w:rsidP="00C71900">
      <w:pPr>
        <w:spacing w:after="0"/>
        <w:rPr>
          <w:rFonts w:cs="Arial"/>
        </w:rPr>
      </w:pPr>
      <w:r w:rsidRPr="00346911">
        <w:rPr>
          <w:rFonts w:cs="Arial"/>
        </w:rPr>
        <w:t>Complete list of all responses given to this question</w:t>
      </w:r>
    </w:p>
    <w:p w:rsidR="00A57978" w:rsidRPr="0092070B" w:rsidRDefault="00B00E04" w:rsidP="00C71900">
      <w:pPr>
        <w:spacing w:after="0"/>
        <w:rPr>
          <w:rFonts w:cs="Arial"/>
          <w:b/>
        </w:rPr>
      </w:pPr>
      <w:r w:rsidRPr="00346911">
        <w:rPr>
          <w:rFonts w:cs="Arial"/>
        </w:rPr>
        <w:br/>
      </w:r>
      <w:r w:rsidR="00C71900" w:rsidRPr="0092070B">
        <w:rPr>
          <w:rFonts w:cs="Arial"/>
          <w:b/>
          <w:bCs/>
        </w:rPr>
        <w:t>Home use</w:t>
      </w:r>
    </w:p>
    <w:p w:rsidR="00A57978" w:rsidRDefault="003B584E" w:rsidP="00C71900">
      <w:pPr>
        <w:spacing w:after="0"/>
        <w:rPr>
          <w:rFonts w:cs="Arial"/>
        </w:rPr>
      </w:pPr>
      <w:r w:rsidRPr="00346911">
        <w:rPr>
          <w:rFonts w:cs="Arial"/>
          <w:bCs/>
        </w:rPr>
        <w:t>Temperature</w:t>
      </w:r>
      <w:r w:rsidR="00C71900" w:rsidRPr="00346911">
        <w:rPr>
          <w:rFonts w:cs="Arial"/>
          <w:bCs/>
        </w:rPr>
        <w:t xml:space="preserve"> controller panel is deep inside the refrigerator</w:t>
      </w:r>
      <w:r w:rsidRPr="00346911">
        <w:rPr>
          <w:rFonts w:cs="Arial"/>
          <w:bCs/>
        </w:rPr>
        <w:t>.</w:t>
      </w:r>
      <w:r w:rsidRPr="00346911">
        <w:rPr>
          <w:rFonts w:cs="Arial"/>
        </w:rPr>
        <w:t xml:space="preserve"> </w:t>
      </w:r>
    </w:p>
    <w:p w:rsidR="00A57978" w:rsidRDefault="00C71900" w:rsidP="00C71900">
      <w:pPr>
        <w:spacing w:after="0"/>
        <w:rPr>
          <w:rFonts w:cs="Arial"/>
        </w:rPr>
      </w:pPr>
      <w:r w:rsidRPr="00346911">
        <w:rPr>
          <w:rFonts w:cs="Arial"/>
          <w:bCs/>
        </w:rPr>
        <w:t>No light in Ice Cooling part</w:t>
      </w:r>
      <w:r w:rsidR="003B584E" w:rsidRPr="00346911">
        <w:rPr>
          <w:rFonts w:cs="Arial"/>
          <w:bCs/>
        </w:rPr>
        <w:t>.</w:t>
      </w:r>
      <w:r w:rsidR="003B584E" w:rsidRPr="00346911">
        <w:rPr>
          <w:rFonts w:cs="Arial"/>
        </w:rPr>
        <w:t xml:space="preserve"> </w:t>
      </w:r>
    </w:p>
    <w:p w:rsidR="00A57978" w:rsidRDefault="00C71900" w:rsidP="00C71900">
      <w:pPr>
        <w:spacing w:after="0"/>
        <w:rPr>
          <w:rFonts w:cs="Arial"/>
          <w:bCs/>
        </w:rPr>
      </w:pPr>
      <w:r w:rsidRPr="00346911">
        <w:rPr>
          <w:rFonts w:cs="Arial"/>
          <w:bCs/>
        </w:rPr>
        <w:t>Cooling should change as changes in weather.</w:t>
      </w:r>
    </w:p>
    <w:p w:rsidR="00A57978" w:rsidRDefault="00C71900" w:rsidP="00C71900">
      <w:pPr>
        <w:spacing w:after="0"/>
        <w:rPr>
          <w:rFonts w:cs="Arial"/>
        </w:rPr>
      </w:pPr>
      <w:r w:rsidRPr="00346911">
        <w:rPr>
          <w:rFonts w:cs="Arial"/>
          <w:bCs/>
        </w:rPr>
        <w:t xml:space="preserve"> It remains fixed irrespective of outside temperature.</w:t>
      </w:r>
    </w:p>
    <w:p w:rsidR="00A57978" w:rsidRDefault="00C71900" w:rsidP="00C71900">
      <w:pPr>
        <w:spacing w:after="0"/>
        <w:rPr>
          <w:rFonts w:cs="Arial"/>
        </w:rPr>
      </w:pPr>
      <w:r w:rsidRPr="00346911">
        <w:rPr>
          <w:rFonts w:cs="Arial"/>
          <w:bCs/>
        </w:rPr>
        <w:t>Door side cooling should be good.</w:t>
      </w:r>
    </w:p>
    <w:p w:rsidR="00A57978" w:rsidRDefault="00A57978" w:rsidP="00C71900">
      <w:pPr>
        <w:spacing w:after="0"/>
        <w:rPr>
          <w:rFonts w:cs="Arial"/>
        </w:rPr>
      </w:pPr>
    </w:p>
    <w:p w:rsidR="00A57978" w:rsidRPr="0092070B" w:rsidRDefault="00A57978" w:rsidP="00C71900">
      <w:pPr>
        <w:spacing w:after="0"/>
        <w:rPr>
          <w:rFonts w:cs="Arial"/>
          <w:b/>
        </w:rPr>
      </w:pPr>
      <w:r w:rsidRPr="0092070B">
        <w:rPr>
          <w:rFonts w:cs="Arial"/>
          <w:b/>
          <w:bCs/>
        </w:rPr>
        <w:t>Home</w:t>
      </w:r>
    </w:p>
    <w:p w:rsidR="00A57978" w:rsidRDefault="00C71900" w:rsidP="00C71900">
      <w:pPr>
        <w:spacing w:after="0"/>
        <w:rPr>
          <w:rFonts w:cs="Arial"/>
          <w:bCs/>
        </w:rPr>
      </w:pPr>
      <w:r w:rsidRPr="00346911">
        <w:rPr>
          <w:rFonts w:cs="Arial"/>
          <w:bCs/>
        </w:rPr>
        <w:t>Freezer</w:t>
      </w:r>
      <w:r w:rsidR="00DB5620">
        <w:rPr>
          <w:rFonts w:cs="Arial"/>
          <w:bCs/>
        </w:rPr>
        <w:t xml:space="preserve"> is</w:t>
      </w:r>
      <w:r w:rsidRPr="00346911">
        <w:rPr>
          <w:rFonts w:cs="Arial"/>
          <w:bCs/>
        </w:rPr>
        <w:t xml:space="preserve"> not working properly.</w:t>
      </w:r>
    </w:p>
    <w:p w:rsidR="0028516C" w:rsidRPr="00346911" w:rsidRDefault="003B584E" w:rsidP="00C71900">
      <w:pPr>
        <w:spacing w:after="0"/>
        <w:rPr>
          <w:rFonts w:cs="Arial"/>
        </w:rPr>
      </w:pPr>
      <w:r w:rsidRPr="00346911">
        <w:rPr>
          <w:rFonts w:cs="Arial"/>
          <w:bCs/>
        </w:rPr>
        <w:t>Regulator</w:t>
      </w:r>
      <w:r w:rsidR="00C71900" w:rsidRPr="00346911">
        <w:rPr>
          <w:rFonts w:cs="Arial"/>
          <w:bCs/>
        </w:rPr>
        <w:t xml:space="preserve"> is not working properly</w:t>
      </w:r>
      <w:r w:rsidR="00A57978">
        <w:rPr>
          <w:rFonts w:cs="Arial"/>
        </w:rPr>
        <w:t>.</w:t>
      </w:r>
      <w:r w:rsidR="00C71900" w:rsidRPr="00346911">
        <w:rPr>
          <w:rFonts w:cs="Arial"/>
        </w:rPr>
        <w:t> </w:t>
      </w:r>
    </w:p>
    <w:p w:rsidR="0028516C" w:rsidRPr="00346911" w:rsidRDefault="0028516C" w:rsidP="00C71900">
      <w:pPr>
        <w:spacing w:after="0"/>
        <w:rPr>
          <w:rFonts w:cs="Arial"/>
        </w:rPr>
      </w:pPr>
    </w:p>
    <w:p w:rsidR="00A57978" w:rsidRPr="0092070B" w:rsidRDefault="00C71900" w:rsidP="00C71900">
      <w:pPr>
        <w:spacing w:after="0"/>
        <w:rPr>
          <w:rFonts w:cs="Arial"/>
          <w:b/>
        </w:rPr>
      </w:pPr>
      <w:r w:rsidRPr="0092070B">
        <w:rPr>
          <w:rFonts w:cs="Arial"/>
          <w:b/>
          <w:bCs/>
        </w:rPr>
        <w:t>Home use</w:t>
      </w:r>
      <w:r w:rsidRPr="0092070B">
        <w:rPr>
          <w:rFonts w:cs="Arial"/>
          <w:b/>
        </w:rPr>
        <w:t> </w:t>
      </w:r>
    </w:p>
    <w:p w:rsidR="003B584E" w:rsidRPr="00346911" w:rsidRDefault="00A57978" w:rsidP="00C71900">
      <w:pPr>
        <w:spacing w:after="0"/>
        <w:rPr>
          <w:rFonts w:cs="Arial"/>
          <w:bCs/>
        </w:rPr>
      </w:pPr>
      <w:r w:rsidRPr="00346911">
        <w:rPr>
          <w:rFonts w:cs="Arial"/>
          <w:bCs/>
        </w:rPr>
        <w:t>Auto</w:t>
      </w:r>
      <w:r w:rsidR="00C71900" w:rsidRPr="00346911">
        <w:rPr>
          <w:rFonts w:cs="Arial"/>
          <w:bCs/>
        </w:rPr>
        <w:t xml:space="preserve"> temperature control according to </w:t>
      </w:r>
      <w:r w:rsidR="003B584E" w:rsidRPr="00346911">
        <w:rPr>
          <w:rFonts w:cs="Arial"/>
          <w:bCs/>
        </w:rPr>
        <w:t>weather</w:t>
      </w:r>
      <w:r w:rsidR="00DB5620">
        <w:rPr>
          <w:rFonts w:cs="Arial"/>
          <w:bCs/>
        </w:rPr>
        <w:t xml:space="preserve"> should be provided</w:t>
      </w:r>
      <w:r w:rsidR="003B584E" w:rsidRPr="00346911">
        <w:rPr>
          <w:rFonts w:cs="Arial"/>
          <w:bCs/>
        </w:rPr>
        <w:t xml:space="preserve">. </w:t>
      </w:r>
    </w:p>
    <w:p w:rsidR="003B584E" w:rsidRPr="00346911" w:rsidRDefault="003B584E" w:rsidP="00C71900">
      <w:pPr>
        <w:spacing w:after="0"/>
        <w:rPr>
          <w:rFonts w:cs="Arial"/>
        </w:rPr>
      </w:pPr>
      <w:r w:rsidRPr="00346911">
        <w:rPr>
          <w:rFonts w:cs="Arial"/>
          <w:bCs/>
        </w:rPr>
        <w:t>Different</w:t>
      </w:r>
      <w:r w:rsidR="00C71900" w:rsidRPr="00346911">
        <w:rPr>
          <w:rFonts w:cs="Arial"/>
          <w:bCs/>
        </w:rPr>
        <w:t xml:space="preserve"> temperature control </w:t>
      </w:r>
      <w:r w:rsidR="00D11601">
        <w:rPr>
          <w:rFonts w:cs="Arial"/>
          <w:bCs/>
        </w:rPr>
        <w:t>for</w:t>
      </w:r>
      <w:r w:rsidR="00C71900" w:rsidRPr="00346911">
        <w:rPr>
          <w:rFonts w:cs="Arial"/>
          <w:bCs/>
        </w:rPr>
        <w:t xml:space="preserve"> </w:t>
      </w:r>
      <w:r w:rsidRPr="00346911">
        <w:rPr>
          <w:rFonts w:cs="Arial"/>
          <w:bCs/>
        </w:rPr>
        <w:t>different</w:t>
      </w:r>
      <w:r w:rsidR="00C71900" w:rsidRPr="00346911">
        <w:rPr>
          <w:rFonts w:cs="Arial"/>
          <w:bCs/>
        </w:rPr>
        <w:t xml:space="preserve"> climate</w:t>
      </w:r>
      <w:r w:rsidR="00D11601">
        <w:rPr>
          <w:rFonts w:cs="Arial"/>
          <w:bCs/>
        </w:rPr>
        <w:t xml:space="preserve"> should be there</w:t>
      </w:r>
      <w:r w:rsidR="00F815B5">
        <w:rPr>
          <w:rFonts w:cs="Arial"/>
          <w:bCs/>
        </w:rPr>
        <w:t>.</w:t>
      </w:r>
    </w:p>
    <w:p w:rsidR="003B584E" w:rsidRPr="00346911" w:rsidRDefault="003B584E" w:rsidP="00C71900">
      <w:pPr>
        <w:spacing w:after="0"/>
        <w:rPr>
          <w:rFonts w:cs="Arial"/>
          <w:bCs/>
        </w:rPr>
      </w:pPr>
      <w:r w:rsidRPr="00346911">
        <w:rPr>
          <w:rFonts w:cs="Arial"/>
          <w:bCs/>
        </w:rPr>
        <w:t>Need</w:t>
      </w:r>
      <w:r w:rsidR="00C71900" w:rsidRPr="00346911">
        <w:rPr>
          <w:rFonts w:cs="Arial"/>
          <w:bCs/>
        </w:rPr>
        <w:t xml:space="preserve"> wheels which will help </w:t>
      </w:r>
      <w:r w:rsidRPr="00346911">
        <w:rPr>
          <w:rFonts w:cs="Arial"/>
          <w:bCs/>
        </w:rPr>
        <w:t>to relocate</w:t>
      </w:r>
      <w:r w:rsidR="00F815B5">
        <w:rPr>
          <w:rFonts w:cs="Arial"/>
          <w:bCs/>
        </w:rPr>
        <w:t>.</w:t>
      </w:r>
    </w:p>
    <w:p w:rsidR="0028516C" w:rsidRPr="00346911" w:rsidRDefault="00C71900" w:rsidP="00C71900">
      <w:pPr>
        <w:spacing w:after="0"/>
        <w:rPr>
          <w:rFonts w:cs="Arial"/>
        </w:rPr>
      </w:pPr>
      <w:r w:rsidRPr="00346911">
        <w:rPr>
          <w:rFonts w:cs="Arial"/>
          <w:bCs/>
        </w:rPr>
        <w:t xml:space="preserve">Need indication if </w:t>
      </w:r>
      <w:r w:rsidR="00C67CCC" w:rsidRPr="00346911">
        <w:rPr>
          <w:rFonts w:cs="Arial"/>
          <w:bCs/>
        </w:rPr>
        <w:t>refrigerator</w:t>
      </w:r>
      <w:r w:rsidRPr="00346911">
        <w:rPr>
          <w:rFonts w:cs="Arial"/>
          <w:bCs/>
        </w:rPr>
        <w:t xml:space="preserve"> going in bad state e.g.</w:t>
      </w:r>
      <w:r w:rsidR="00A57978">
        <w:rPr>
          <w:rFonts w:cs="Arial"/>
          <w:bCs/>
        </w:rPr>
        <w:t>,</w:t>
      </w:r>
      <w:r w:rsidRPr="00346911">
        <w:rPr>
          <w:rFonts w:cs="Arial"/>
          <w:bCs/>
        </w:rPr>
        <w:t xml:space="preserve"> status of compressor.</w:t>
      </w:r>
    </w:p>
    <w:p w:rsidR="0028516C" w:rsidRPr="00346911" w:rsidRDefault="0028516C" w:rsidP="00C71900">
      <w:pPr>
        <w:spacing w:after="0"/>
        <w:rPr>
          <w:rFonts w:cs="Arial"/>
        </w:rPr>
      </w:pPr>
    </w:p>
    <w:p w:rsidR="00A57978" w:rsidRPr="0092070B" w:rsidRDefault="00A57978" w:rsidP="00C71900">
      <w:pPr>
        <w:spacing w:after="0"/>
        <w:rPr>
          <w:rFonts w:cs="Arial"/>
          <w:b/>
        </w:rPr>
      </w:pPr>
      <w:r w:rsidRPr="0092070B">
        <w:rPr>
          <w:rFonts w:cs="Arial"/>
          <w:b/>
          <w:bCs/>
        </w:rPr>
        <w:t>Home</w:t>
      </w:r>
      <w:r w:rsidR="00C71900" w:rsidRPr="0092070B">
        <w:rPr>
          <w:rFonts w:cs="Arial"/>
          <w:b/>
          <w:bCs/>
        </w:rPr>
        <w:t xml:space="preserve"> use</w:t>
      </w:r>
    </w:p>
    <w:p w:rsidR="00A57978" w:rsidRDefault="00A57978" w:rsidP="00C71900">
      <w:pPr>
        <w:spacing w:after="0"/>
        <w:rPr>
          <w:rFonts w:cs="Arial"/>
        </w:rPr>
      </w:pPr>
      <w:r w:rsidRPr="00346911">
        <w:rPr>
          <w:rFonts w:cs="Arial"/>
          <w:bCs/>
        </w:rPr>
        <w:t>Problem</w:t>
      </w:r>
      <w:r w:rsidR="00C71900" w:rsidRPr="00346911">
        <w:rPr>
          <w:rFonts w:cs="Arial"/>
          <w:bCs/>
        </w:rPr>
        <w:t xml:space="preserve"> faces by user while keeping Birthday cakes</w:t>
      </w:r>
      <w:r w:rsidR="00F815B5">
        <w:rPr>
          <w:rFonts w:cs="Arial"/>
          <w:bCs/>
        </w:rPr>
        <w:t>.</w:t>
      </w:r>
      <w:r w:rsidR="00C71900" w:rsidRPr="00346911">
        <w:rPr>
          <w:rFonts w:cs="Arial"/>
          <w:bCs/>
        </w:rPr>
        <w:t xml:space="preserve"> </w:t>
      </w:r>
    </w:p>
    <w:p w:rsidR="00A57978" w:rsidRDefault="00A57978" w:rsidP="00C71900">
      <w:pPr>
        <w:spacing w:after="0"/>
        <w:rPr>
          <w:rFonts w:cs="Arial"/>
        </w:rPr>
      </w:pPr>
      <w:r w:rsidRPr="00346911">
        <w:rPr>
          <w:rFonts w:cs="Arial"/>
          <w:bCs/>
        </w:rPr>
        <w:t>Problem</w:t>
      </w:r>
      <w:r w:rsidR="00C71900" w:rsidRPr="00346911">
        <w:rPr>
          <w:rFonts w:cs="Arial"/>
          <w:bCs/>
        </w:rPr>
        <w:t xml:space="preserve"> faces by user keeping the 1.5 </w:t>
      </w:r>
      <w:r w:rsidR="003B584E" w:rsidRPr="00346911">
        <w:rPr>
          <w:rFonts w:cs="Arial"/>
          <w:bCs/>
        </w:rPr>
        <w:t>liter</w:t>
      </w:r>
      <w:r w:rsidR="00C71900" w:rsidRPr="00346911">
        <w:rPr>
          <w:rFonts w:cs="Arial"/>
          <w:bCs/>
        </w:rPr>
        <w:t xml:space="preserve"> cold drink bottles</w:t>
      </w:r>
      <w:r w:rsidR="00F815B5">
        <w:rPr>
          <w:rFonts w:cs="Arial"/>
          <w:bCs/>
        </w:rPr>
        <w:t>.</w:t>
      </w:r>
    </w:p>
    <w:p w:rsidR="0028516C" w:rsidRPr="00346911" w:rsidRDefault="00C71900" w:rsidP="00C71900">
      <w:pPr>
        <w:spacing w:after="0"/>
        <w:rPr>
          <w:rFonts w:cs="Arial"/>
        </w:rPr>
      </w:pPr>
      <w:r w:rsidRPr="00346911">
        <w:rPr>
          <w:rFonts w:cs="Arial"/>
          <w:bCs/>
        </w:rPr>
        <w:t>Doors slides dow</w:t>
      </w:r>
      <w:r w:rsidR="00A57978">
        <w:rPr>
          <w:rFonts w:cs="Arial"/>
          <w:bCs/>
        </w:rPr>
        <w:t>n due to weight</w:t>
      </w:r>
      <w:r w:rsidR="00F815B5">
        <w:rPr>
          <w:rFonts w:cs="Arial"/>
        </w:rPr>
        <w:t>.</w:t>
      </w:r>
    </w:p>
    <w:p w:rsidR="0028516C" w:rsidRPr="00346911" w:rsidRDefault="0028516C" w:rsidP="00C71900">
      <w:pPr>
        <w:spacing w:after="0"/>
        <w:rPr>
          <w:rFonts w:cs="Arial"/>
        </w:rPr>
      </w:pPr>
    </w:p>
    <w:p w:rsidR="00A57978" w:rsidRPr="0092070B" w:rsidRDefault="00C71900" w:rsidP="00C71900">
      <w:pPr>
        <w:spacing w:after="0"/>
        <w:rPr>
          <w:rFonts w:cs="Arial"/>
          <w:b/>
        </w:rPr>
      </w:pPr>
      <w:r w:rsidRPr="0092070B">
        <w:rPr>
          <w:rFonts w:cs="Arial"/>
          <w:b/>
          <w:bCs/>
        </w:rPr>
        <w:t>Home</w:t>
      </w:r>
    </w:p>
    <w:p w:rsidR="00A57978" w:rsidRDefault="00C71900" w:rsidP="00C71900">
      <w:pPr>
        <w:spacing w:after="0"/>
        <w:rPr>
          <w:rFonts w:cs="Arial"/>
        </w:rPr>
      </w:pPr>
      <w:r w:rsidRPr="00346911">
        <w:rPr>
          <w:rFonts w:cs="Arial"/>
          <w:bCs/>
        </w:rPr>
        <w:t xml:space="preserve">Some types of </w:t>
      </w:r>
      <w:r w:rsidR="003B584E" w:rsidRPr="00346911">
        <w:rPr>
          <w:rFonts w:cs="Arial"/>
          <w:bCs/>
        </w:rPr>
        <w:t>refrigerator</w:t>
      </w:r>
      <w:r w:rsidRPr="00346911">
        <w:rPr>
          <w:rFonts w:cs="Arial"/>
          <w:bCs/>
        </w:rPr>
        <w:t xml:space="preserve"> make much noise</w:t>
      </w:r>
      <w:r w:rsidR="003B584E" w:rsidRPr="00346911">
        <w:rPr>
          <w:rFonts w:cs="Arial"/>
          <w:bCs/>
        </w:rPr>
        <w:t>.</w:t>
      </w:r>
      <w:r w:rsidR="003B584E" w:rsidRPr="00346911">
        <w:rPr>
          <w:rFonts w:cs="Arial"/>
        </w:rPr>
        <w:t xml:space="preserve"> </w:t>
      </w:r>
    </w:p>
    <w:p w:rsidR="00A57978" w:rsidRDefault="00C71900" w:rsidP="00C71900">
      <w:pPr>
        <w:spacing w:after="0"/>
        <w:rPr>
          <w:rFonts w:cs="Arial"/>
        </w:rPr>
      </w:pPr>
      <w:r w:rsidRPr="00346911">
        <w:rPr>
          <w:rFonts w:cs="Arial"/>
          <w:bCs/>
        </w:rPr>
        <w:t>Old refrigerators are not disposed-off in correct way. These contain some hazardous gases and materials that should be disposed correctly.</w:t>
      </w:r>
    </w:p>
    <w:p w:rsidR="00A57978" w:rsidRDefault="00C71900" w:rsidP="00C71900">
      <w:pPr>
        <w:spacing w:after="0"/>
        <w:rPr>
          <w:rFonts w:cs="Arial"/>
        </w:rPr>
      </w:pPr>
      <w:r w:rsidRPr="00346911">
        <w:rPr>
          <w:rFonts w:cs="Arial"/>
          <w:bCs/>
        </w:rPr>
        <w:t>There should be separate temperature control for normal section and freezer.</w:t>
      </w:r>
    </w:p>
    <w:p w:rsidR="00A57978" w:rsidRDefault="00C71900" w:rsidP="00C71900">
      <w:pPr>
        <w:spacing w:after="0"/>
        <w:rPr>
          <w:rFonts w:cs="Arial"/>
        </w:rPr>
      </w:pPr>
      <w:r w:rsidRPr="00346911">
        <w:rPr>
          <w:rFonts w:cs="Arial"/>
          <w:bCs/>
        </w:rPr>
        <w:t>For some types of refrigerators, back panel becomes very hot which is not good.</w:t>
      </w:r>
    </w:p>
    <w:p w:rsidR="00C07B3B" w:rsidRPr="00346911" w:rsidRDefault="00C71900" w:rsidP="00C71900">
      <w:pPr>
        <w:spacing w:after="0"/>
        <w:rPr>
          <w:rFonts w:cs="Arial"/>
        </w:rPr>
      </w:pPr>
      <w:r w:rsidRPr="00346911">
        <w:rPr>
          <w:rFonts w:cs="Arial"/>
          <w:bCs/>
        </w:rPr>
        <w:t>Refrigerators should work\keep inside goods in better condition even when power supply is cut</w:t>
      </w:r>
      <w:r w:rsidR="00557EDD">
        <w:rPr>
          <w:rFonts w:cs="Arial"/>
          <w:bCs/>
        </w:rPr>
        <w:t xml:space="preserve"> </w:t>
      </w:r>
      <w:r w:rsidRPr="00346911">
        <w:rPr>
          <w:rFonts w:cs="Arial"/>
          <w:bCs/>
        </w:rPr>
        <w:t>off. This will help in the areas\cities where there is frequent power cutoff.</w:t>
      </w:r>
    </w:p>
    <w:p w:rsidR="00C07B3B" w:rsidRPr="00346911" w:rsidRDefault="00C07B3B" w:rsidP="00C71900">
      <w:pPr>
        <w:spacing w:after="0"/>
        <w:rPr>
          <w:rFonts w:cs="Arial"/>
        </w:rPr>
      </w:pPr>
    </w:p>
    <w:p w:rsidR="00A57978" w:rsidRPr="0092070B" w:rsidRDefault="00C71900" w:rsidP="00C71900">
      <w:pPr>
        <w:spacing w:after="0"/>
        <w:rPr>
          <w:rFonts w:cs="Arial"/>
          <w:b/>
        </w:rPr>
      </w:pPr>
      <w:r w:rsidRPr="0092070B">
        <w:rPr>
          <w:rFonts w:cs="Arial"/>
          <w:b/>
          <w:bCs/>
        </w:rPr>
        <w:t>Home use</w:t>
      </w:r>
      <w:r w:rsidRPr="0092070B">
        <w:rPr>
          <w:rFonts w:cs="Arial"/>
          <w:b/>
        </w:rPr>
        <w:t> </w:t>
      </w:r>
    </w:p>
    <w:p w:rsidR="00A57978" w:rsidRDefault="00557EDD" w:rsidP="00C71900">
      <w:pPr>
        <w:spacing w:after="0"/>
        <w:rPr>
          <w:rFonts w:cs="Arial"/>
          <w:bCs/>
        </w:rPr>
      </w:pPr>
      <w:r>
        <w:rPr>
          <w:rFonts w:cs="Arial"/>
          <w:bCs/>
        </w:rPr>
        <w:t>Refrigerator s</w:t>
      </w:r>
      <w:r w:rsidR="00C71900" w:rsidRPr="00346911">
        <w:rPr>
          <w:rFonts w:cs="Arial"/>
          <w:bCs/>
        </w:rPr>
        <w:t xml:space="preserve">hould be portable. </w:t>
      </w:r>
    </w:p>
    <w:p w:rsidR="00A57978" w:rsidRDefault="00557EDD" w:rsidP="00C71900">
      <w:pPr>
        <w:spacing w:after="0"/>
        <w:rPr>
          <w:rFonts w:cs="Arial"/>
        </w:rPr>
      </w:pPr>
      <w:r>
        <w:rPr>
          <w:rFonts w:cs="Arial"/>
          <w:bCs/>
        </w:rPr>
        <w:t>It s</w:t>
      </w:r>
      <w:r w:rsidR="00C71900" w:rsidRPr="00346911">
        <w:rPr>
          <w:rFonts w:cs="Arial"/>
          <w:bCs/>
        </w:rPr>
        <w:t>hould have moving wheels.</w:t>
      </w:r>
    </w:p>
    <w:p w:rsidR="00C07B3B" w:rsidRPr="00346911" w:rsidRDefault="00C71900" w:rsidP="00C71900">
      <w:pPr>
        <w:spacing w:after="0"/>
        <w:rPr>
          <w:rFonts w:cs="Arial"/>
        </w:rPr>
      </w:pPr>
      <w:r w:rsidRPr="00346911">
        <w:rPr>
          <w:rFonts w:cs="Arial"/>
          <w:bCs/>
        </w:rPr>
        <w:t>Tray for collecting water should be big enough</w:t>
      </w:r>
      <w:r w:rsidRPr="00346911">
        <w:rPr>
          <w:rFonts w:cs="Arial"/>
        </w:rPr>
        <w:t>- </w:t>
      </w:r>
      <w:r w:rsidRPr="00346911">
        <w:rPr>
          <w:rFonts w:cs="Arial"/>
          <w:bCs/>
        </w:rPr>
        <w:t>If there are different doors for separate</w:t>
      </w:r>
      <w:r w:rsidR="00631070">
        <w:rPr>
          <w:rFonts w:cs="Arial"/>
          <w:bCs/>
        </w:rPr>
        <w:t xml:space="preserve"> </w:t>
      </w:r>
      <w:r w:rsidRPr="00346911">
        <w:rPr>
          <w:rFonts w:cs="Arial"/>
          <w:bCs/>
        </w:rPr>
        <w:t>compartments, these doors should be see through, transparent so that i know which stuff is where.</w:t>
      </w:r>
    </w:p>
    <w:p w:rsidR="00C07B3B" w:rsidRPr="00346911" w:rsidRDefault="00C07B3B" w:rsidP="00C71900">
      <w:pPr>
        <w:spacing w:after="0"/>
        <w:rPr>
          <w:rFonts w:cs="Arial"/>
        </w:rPr>
      </w:pPr>
    </w:p>
    <w:p w:rsidR="00A57978" w:rsidRPr="0092070B" w:rsidRDefault="00C71900" w:rsidP="00C71900">
      <w:pPr>
        <w:spacing w:after="0"/>
        <w:rPr>
          <w:rFonts w:cs="Arial"/>
          <w:b/>
        </w:rPr>
      </w:pPr>
      <w:r w:rsidRPr="0092070B">
        <w:rPr>
          <w:rFonts w:cs="Arial"/>
          <w:b/>
          <w:bCs/>
        </w:rPr>
        <w:t>Home Use</w:t>
      </w:r>
    </w:p>
    <w:p w:rsidR="00F815B5" w:rsidRDefault="00C71900" w:rsidP="00C71900">
      <w:pPr>
        <w:spacing w:after="0"/>
        <w:rPr>
          <w:rFonts w:cs="Arial"/>
        </w:rPr>
      </w:pPr>
      <w:r w:rsidRPr="00346911">
        <w:rPr>
          <w:rFonts w:cs="Arial"/>
          <w:bCs/>
        </w:rPr>
        <w:t>Back design is not that good</w:t>
      </w:r>
      <w:r w:rsidR="00F815B5">
        <w:rPr>
          <w:rFonts w:cs="Arial"/>
        </w:rPr>
        <w:t>.</w:t>
      </w:r>
    </w:p>
    <w:p w:rsidR="00A57978" w:rsidRDefault="003B584E" w:rsidP="00C71900">
      <w:pPr>
        <w:spacing w:after="0"/>
        <w:rPr>
          <w:rFonts w:cs="Arial"/>
        </w:rPr>
      </w:pPr>
      <w:r w:rsidRPr="00346911">
        <w:rPr>
          <w:rFonts w:cs="Arial"/>
          <w:bCs/>
        </w:rPr>
        <w:t>Improvement:</w:t>
      </w:r>
      <w:r w:rsidR="00C71900" w:rsidRPr="00346911">
        <w:rPr>
          <w:rFonts w:cs="Arial"/>
          <w:bCs/>
        </w:rPr>
        <w:t xml:space="preserve"> Remote Control that can open the door</w:t>
      </w:r>
      <w:r w:rsidR="00F815B5">
        <w:rPr>
          <w:rFonts w:cs="Arial"/>
        </w:rPr>
        <w:t>.</w:t>
      </w:r>
    </w:p>
    <w:p w:rsidR="00F815B5" w:rsidRDefault="00C71900" w:rsidP="00C71900">
      <w:pPr>
        <w:spacing w:after="0"/>
        <w:rPr>
          <w:rFonts w:cs="Arial"/>
          <w:bCs/>
        </w:rPr>
      </w:pPr>
      <w:r w:rsidRPr="00346911">
        <w:rPr>
          <w:rFonts w:cs="Arial"/>
          <w:bCs/>
        </w:rPr>
        <w:t>Not good use of space inside it</w:t>
      </w:r>
      <w:r w:rsidR="00F815B5">
        <w:rPr>
          <w:rFonts w:cs="Arial"/>
          <w:bCs/>
        </w:rPr>
        <w:t>.</w:t>
      </w:r>
    </w:p>
    <w:p w:rsidR="00C07B3B" w:rsidRPr="00346911" w:rsidRDefault="00C71900" w:rsidP="00C71900">
      <w:pPr>
        <w:spacing w:after="0"/>
        <w:rPr>
          <w:rFonts w:cs="Arial"/>
        </w:rPr>
      </w:pPr>
      <w:r w:rsidRPr="00346911">
        <w:rPr>
          <w:rFonts w:cs="Arial"/>
          <w:bCs/>
        </w:rPr>
        <w:t xml:space="preserve">Not much </w:t>
      </w:r>
      <w:r w:rsidR="003B584E" w:rsidRPr="00346911">
        <w:rPr>
          <w:rFonts w:cs="Arial"/>
          <w:bCs/>
        </w:rPr>
        <w:t>resistant</w:t>
      </w:r>
      <w:r w:rsidRPr="00346911">
        <w:rPr>
          <w:rFonts w:cs="Arial"/>
          <w:bCs/>
        </w:rPr>
        <w:t xml:space="preserve"> to electrical fluctuations. </w:t>
      </w:r>
    </w:p>
    <w:p w:rsidR="00C07B3B" w:rsidRPr="00346911" w:rsidRDefault="00C07B3B" w:rsidP="00C71900">
      <w:pPr>
        <w:spacing w:after="0"/>
        <w:rPr>
          <w:rFonts w:cs="Arial"/>
        </w:rPr>
      </w:pPr>
    </w:p>
    <w:p w:rsidR="0092070B" w:rsidRPr="0092070B" w:rsidRDefault="00C71900" w:rsidP="00C71900">
      <w:pPr>
        <w:spacing w:after="0"/>
        <w:rPr>
          <w:rFonts w:cs="Arial"/>
          <w:b/>
        </w:rPr>
      </w:pPr>
      <w:r w:rsidRPr="0092070B">
        <w:rPr>
          <w:rFonts w:cs="Arial"/>
          <w:b/>
          <w:bCs/>
        </w:rPr>
        <w:t>Home</w:t>
      </w:r>
      <w:r w:rsidRPr="0092070B">
        <w:rPr>
          <w:rFonts w:cs="Arial"/>
          <w:b/>
        </w:rPr>
        <w:t> </w:t>
      </w:r>
    </w:p>
    <w:p w:rsidR="00C71900" w:rsidRPr="00346911" w:rsidRDefault="00C71900" w:rsidP="00C71900">
      <w:pPr>
        <w:spacing w:after="0"/>
        <w:rPr>
          <w:rFonts w:cs="Arial"/>
        </w:rPr>
      </w:pPr>
      <w:r w:rsidRPr="00346911">
        <w:rPr>
          <w:rFonts w:cs="Arial"/>
          <w:bCs/>
        </w:rPr>
        <w:t>Door should be transparent to see the things without opening the door.</w:t>
      </w:r>
    </w:p>
    <w:p w:rsidR="00C46A73" w:rsidRPr="00346911" w:rsidRDefault="00DB6EBC" w:rsidP="00C46A73">
      <w:pPr>
        <w:pStyle w:val="APPheader"/>
      </w:pPr>
      <w:bookmarkStart w:id="10" w:name="_Toc294859738"/>
      <w:r w:rsidRPr="00346911">
        <w:lastRenderedPageBreak/>
        <w:t>Appendix D</w:t>
      </w:r>
      <w:r w:rsidR="00C46A73" w:rsidRPr="00346911">
        <w:t xml:space="preserve"> - </w:t>
      </w:r>
      <w:r w:rsidRPr="00346911">
        <w:t>Recommendations</w:t>
      </w:r>
      <w:bookmarkEnd w:id="10"/>
    </w:p>
    <w:p w:rsidR="00DB6EBC" w:rsidRPr="00346911" w:rsidRDefault="00DB6EBC" w:rsidP="00DB6EBC">
      <w:pPr>
        <w:pStyle w:val="NoSpacing"/>
        <w:rPr>
          <w:rFonts w:cs="Arial"/>
          <w:sz w:val="24"/>
        </w:rPr>
      </w:pPr>
    </w:p>
    <w:p w:rsidR="00DB6EBC" w:rsidRDefault="00DB6EBC" w:rsidP="00DB6EBC">
      <w:pPr>
        <w:pStyle w:val="NoSpacing"/>
        <w:rPr>
          <w:rFonts w:cs="Arial"/>
          <w:sz w:val="24"/>
        </w:rPr>
      </w:pPr>
      <w:r w:rsidRPr="00346911">
        <w:rPr>
          <w:rFonts w:cs="Arial"/>
          <w:sz w:val="24"/>
        </w:rPr>
        <w:t>Some of the proposed solutions are given below.</w:t>
      </w:r>
    </w:p>
    <w:p w:rsidR="00DB6EBC" w:rsidRPr="00AA5703" w:rsidRDefault="00031D0A" w:rsidP="00DB6EBC">
      <w:pPr>
        <w:pStyle w:val="NoSpacing"/>
        <w:rPr>
          <w:rFonts w:cs="Arial"/>
          <w:b/>
          <w:sz w:val="24"/>
        </w:rPr>
      </w:pPr>
      <w:r>
        <w:rPr>
          <w:rFonts w:cs="Arial"/>
          <w:sz w:val="24"/>
        </w:rPr>
        <w:tab/>
      </w:r>
      <w:r w:rsidRPr="00AA5703">
        <w:rPr>
          <w:rFonts w:cs="Arial"/>
          <w:b/>
          <w:sz w:val="24"/>
        </w:rPr>
        <w:t>1 &amp; 2</w:t>
      </w:r>
      <w:r w:rsidR="00DB6EBC" w:rsidRPr="00AA5703">
        <w:rPr>
          <w:rFonts w:cs="Arial"/>
          <w:b/>
          <w:sz w:val="24"/>
        </w:rPr>
        <w:t xml:space="preserve"> </w:t>
      </w:r>
      <w:r w:rsidR="001C75D0" w:rsidRPr="00AA5703">
        <w:rPr>
          <w:rFonts w:cs="Arial"/>
          <w:b/>
          <w:sz w:val="24"/>
        </w:rPr>
        <w:t>Functionality</w:t>
      </w:r>
    </w:p>
    <w:p w:rsidR="00DB6EBC" w:rsidRPr="00346911" w:rsidRDefault="00DB6EBC" w:rsidP="00DB6EBC">
      <w:pPr>
        <w:pStyle w:val="NoSpacing"/>
        <w:rPr>
          <w:rFonts w:cs="Arial"/>
          <w:sz w:val="24"/>
        </w:rPr>
      </w:pPr>
      <w:r w:rsidRPr="00346911">
        <w:rPr>
          <w:rFonts w:cs="Arial"/>
          <w:sz w:val="24"/>
        </w:rPr>
        <w:tab/>
        <w:t xml:space="preserve">1. This is the problem, we have never seen a single </w:t>
      </w:r>
      <w:r w:rsidR="00C67CCC" w:rsidRPr="00346911">
        <w:rPr>
          <w:rFonts w:cs="Arial"/>
          <w:sz w:val="24"/>
        </w:rPr>
        <w:t>refrigerator</w:t>
      </w:r>
      <w:r w:rsidRPr="00346911">
        <w:rPr>
          <w:rFonts w:cs="Arial"/>
          <w:sz w:val="24"/>
        </w:rPr>
        <w:t xml:space="preserve"> labeling all the important parts or connections or circuits.</w:t>
      </w:r>
    </w:p>
    <w:p w:rsidR="00DB6EBC" w:rsidRPr="00346911" w:rsidRDefault="00DB6EBC" w:rsidP="00DB6EBC">
      <w:pPr>
        <w:pStyle w:val="NoSpacing"/>
        <w:rPr>
          <w:rFonts w:cs="Arial"/>
          <w:sz w:val="24"/>
        </w:rPr>
      </w:pPr>
      <w:r w:rsidRPr="00346911">
        <w:rPr>
          <w:rFonts w:cs="Arial"/>
          <w:sz w:val="24"/>
        </w:rPr>
        <w:tab/>
        <w:t xml:space="preserve">2. </w:t>
      </w:r>
      <w:r w:rsidR="003B584E" w:rsidRPr="00346911">
        <w:rPr>
          <w:rFonts w:cs="Arial"/>
          <w:sz w:val="24"/>
        </w:rPr>
        <w:t>Help</w:t>
      </w:r>
      <w:r w:rsidRPr="00346911">
        <w:rPr>
          <w:rFonts w:cs="Arial"/>
          <w:sz w:val="24"/>
        </w:rPr>
        <w:t xml:space="preserve"> guide for how to use a </w:t>
      </w:r>
      <w:r w:rsidR="00C67CCC" w:rsidRPr="00346911">
        <w:rPr>
          <w:rFonts w:cs="Arial"/>
          <w:sz w:val="24"/>
        </w:rPr>
        <w:t>refrigerator</w:t>
      </w:r>
      <w:r w:rsidRPr="00346911">
        <w:rPr>
          <w:rFonts w:cs="Arial"/>
          <w:sz w:val="24"/>
        </w:rPr>
        <w:t xml:space="preserve"> and its best practices of setting temperature and putting things inside and how,</w:t>
      </w:r>
      <w:r w:rsidR="00D11601">
        <w:rPr>
          <w:rFonts w:cs="Arial"/>
          <w:sz w:val="24"/>
        </w:rPr>
        <w:t xml:space="preserve"> it c</w:t>
      </w:r>
      <w:r w:rsidR="003B584E" w:rsidRPr="00346911">
        <w:rPr>
          <w:rFonts w:cs="Arial"/>
          <w:sz w:val="24"/>
        </w:rPr>
        <w:t>an</w:t>
      </w:r>
      <w:r w:rsidRPr="00346911">
        <w:rPr>
          <w:rFonts w:cs="Arial"/>
          <w:sz w:val="24"/>
        </w:rPr>
        <w:t xml:space="preserve"> be put in a side slot in the </w:t>
      </w:r>
      <w:r w:rsidR="00C67CCC" w:rsidRPr="00346911">
        <w:rPr>
          <w:rFonts w:cs="Arial"/>
          <w:sz w:val="24"/>
        </w:rPr>
        <w:t>refrigerator</w:t>
      </w:r>
      <w:r w:rsidRPr="00346911">
        <w:rPr>
          <w:rFonts w:cs="Arial"/>
          <w:sz w:val="24"/>
        </w:rPr>
        <w:t xml:space="preserve"> that can be easily accessible.</w:t>
      </w:r>
    </w:p>
    <w:p w:rsidR="00B71326" w:rsidRDefault="00DB6EBC" w:rsidP="00DB6EBC">
      <w:pPr>
        <w:pStyle w:val="NoSpacing"/>
        <w:rPr>
          <w:rFonts w:cs="Arial"/>
          <w:sz w:val="24"/>
        </w:rPr>
      </w:pPr>
      <w:r w:rsidRPr="00346911">
        <w:rPr>
          <w:rFonts w:cs="Arial"/>
          <w:sz w:val="24"/>
        </w:rPr>
        <w:tab/>
        <w:t xml:space="preserve">3. If </w:t>
      </w:r>
      <w:r w:rsidR="00C67CCC" w:rsidRPr="00346911">
        <w:rPr>
          <w:rFonts w:cs="Arial"/>
          <w:sz w:val="24"/>
        </w:rPr>
        <w:t>refrigerator</w:t>
      </w:r>
      <w:r w:rsidRPr="00346911">
        <w:rPr>
          <w:rFonts w:cs="Arial"/>
          <w:sz w:val="24"/>
        </w:rPr>
        <w:t xml:space="preserve"> has good large display outside, help guide can be also be provided </w:t>
      </w:r>
      <w:r w:rsidR="003B584E" w:rsidRPr="00346911">
        <w:rPr>
          <w:rFonts w:cs="Arial"/>
          <w:sz w:val="24"/>
        </w:rPr>
        <w:t>electronically</w:t>
      </w:r>
      <w:r w:rsidRPr="00346911">
        <w:rPr>
          <w:rFonts w:cs="Arial"/>
          <w:sz w:val="24"/>
        </w:rPr>
        <w:t>.</w:t>
      </w:r>
      <w:r w:rsidR="001C75D0">
        <w:rPr>
          <w:rFonts w:cs="Arial"/>
          <w:sz w:val="24"/>
        </w:rPr>
        <w:t xml:space="preserve"> </w:t>
      </w:r>
    </w:p>
    <w:p w:rsidR="00DB6EBC" w:rsidRPr="00346911" w:rsidRDefault="00B71326" w:rsidP="00DB6EBC">
      <w:pPr>
        <w:pStyle w:val="NoSpacing"/>
        <w:rPr>
          <w:rFonts w:cs="Arial"/>
          <w:sz w:val="24"/>
        </w:rPr>
      </w:pPr>
      <w:r>
        <w:rPr>
          <w:rFonts w:cs="Arial"/>
          <w:sz w:val="24"/>
        </w:rPr>
        <w:t xml:space="preserve">4. </w:t>
      </w:r>
      <w:r w:rsidR="001C75D0" w:rsidRPr="00346911">
        <w:rPr>
          <w:rFonts w:cs="Arial"/>
          <w:sz w:val="24"/>
        </w:rPr>
        <w:t>Remote control to open the door or control the temperature or other settings.</w:t>
      </w:r>
    </w:p>
    <w:p w:rsidR="00DB6EBC" w:rsidRPr="00346911" w:rsidRDefault="00DB6EBC" w:rsidP="00DB6EBC">
      <w:pPr>
        <w:pStyle w:val="NoSpacing"/>
        <w:rPr>
          <w:rFonts w:cs="Arial"/>
          <w:sz w:val="24"/>
        </w:rPr>
      </w:pPr>
    </w:p>
    <w:p w:rsidR="00DB6EBC" w:rsidRPr="00AA5703" w:rsidRDefault="00DB6EBC" w:rsidP="00DB6EBC">
      <w:pPr>
        <w:pStyle w:val="NoSpacing"/>
        <w:rPr>
          <w:rFonts w:cs="Arial"/>
          <w:b/>
          <w:sz w:val="24"/>
        </w:rPr>
      </w:pPr>
      <w:r w:rsidRPr="00AA5703">
        <w:rPr>
          <w:rFonts w:cs="Arial"/>
          <w:b/>
          <w:sz w:val="24"/>
        </w:rPr>
        <w:t xml:space="preserve">3. Exterior changes\improvements </w:t>
      </w:r>
    </w:p>
    <w:p w:rsidR="00DB6EBC" w:rsidRPr="00346911" w:rsidRDefault="00DB6EBC" w:rsidP="00DB6EBC">
      <w:pPr>
        <w:pStyle w:val="NoSpacing"/>
        <w:rPr>
          <w:rFonts w:cs="Arial"/>
          <w:sz w:val="24"/>
        </w:rPr>
      </w:pPr>
      <w:r w:rsidRPr="00346911">
        <w:rPr>
          <w:rFonts w:cs="Arial"/>
          <w:sz w:val="24"/>
        </w:rPr>
        <w:tab/>
        <w:t xml:space="preserve">1. Transparent doors and </w:t>
      </w:r>
      <w:r w:rsidR="003B584E" w:rsidRPr="00346911">
        <w:rPr>
          <w:rFonts w:cs="Arial"/>
          <w:sz w:val="24"/>
        </w:rPr>
        <w:t>walls</w:t>
      </w:r>
      <w:r w:rsidRPr="00346911">
        <w:rPr>
          <w:rFonts w:cs="Arial"/>
          <w:sz w:val="24"/>
        </w:rPr>
        <w:t xml:space="preserve"> check the diagram.</w:t>
      </w:r>
    </w:p>
    <w:p w:rsidR="00DB6EBC" w:rsidRPr="00346911" w:rsidRDefault="00DB6EBC" w:rsidP="00DB6EBC">
      <w:pPr>
        <w:pStyle w:val="NoSpacing"/>
        <w:rPr>
          <w:rFonts w:cs="Arial"/>
          <w:sz w:val="24"/>
        </w:rPr>
      </w:pPr>
      <w:r w:rsidRPr="00346911">
        <w:rPr>
          <w:rFonts w:cs="Arial"/>
          <w:sz w:val="24"/>
        </w:rPr>
        <w:tab/>
      </w:r>
      <w:r w:rsidR="003B584E" w:rsidRPr="00346911">
        <w:rPr>
          <w:rFonts w:cs="Arial"/>
          <w:sz w:val="24"/>
        </w:rPr>
        <w:t>Can</w:t>
      </w:r>
      <w:r w:rsidRPr="00346911">
        <w:rPr>
          <w:rFonts w:cs="Arial"/>
          <w:sz w:val="24"/>
        </w:rPr>
        <w:t xml:space="preserve"> be easily provided but we need to see the aesth</w:t>
      </w:r>
      <w:r w:rsidR="003B584E" w:rsidRPr="00346911">
        <w:rPr>
          <w:rFonts w:cs="Arial"/>
          <w:sz w:val="24"/>
        </w:rPr>
        <w:t>eti</w:t>
      </w:r>
      <w:r w:rsidRPr="00346911">
        <w:rPr>
          <w:rFonts w:cs="Arial"/>
          <w:sz w:val="24"/>
        </w:rPr>
        <w:t>c effects after that. If we can also provide some way/button</w:t>
      </w:r>
      <w:r w:rsidR="003B584E" w:rsidRPr="00346911">
        <w:rPr>
          <w:rFonts w:cs="Arial"/>
          <w:sz w:val="24"/>
        </w:rPr>
        <w:t xml:space="preserve"> </w:t>
      </w:r>
      <w:r w:rsidRPr="00346911">
        <w:rPr>
          <w:rFonts w:cs="Arial"/>
          <w:sz w:val="24"/>
        </w:rPr>
        <w:tab/>
        <w:t xml:space="preserve">to </w:t>
      </w:r>
      <w:r w:rsidR="003B584E" w:rsidRPr="00346911">
        <w:rPr>
          <w:rFonts w:cs="Arial"/>
          <w:sz w:val="24"/>
        </w:rPr>
        <w:t>switch</w:t>
      </w:r>
      <w:r w:rsidRPr="00346911">
        <w:rPr>
          <w:rFonts w:cs="Arial"/>
          <w:sz w:val="24"/>
        </w:rPr>
        <w:t xml:space="preserve"> between transparent and opaque walls, then it can be a great ease of use and interaction.</w:t>
      </w:r>
    </w:p>
    <w:p w:rsidR="00DB6EBC" w:rsidRPr="00346911" w:rsidRDefault="00DB6EBC" w:rsidP="00DB6EBC">
      <w:pPr>
        <w:pStyle w:val="NoSpacing"/>
        <w:rPr>
          <w:rFonts w:cs="Arial"/>
          <w:sz w:val="24"/>
        </w:rPr>
      </w:pPr>
      <w:r w:rsidRPr="00346911">
        <w:rPr>
          <w:rFonts w:cs="Arial"/>
          <w:sz w:val="24"/>
        </w:rPr>
        <w:tab/>
      </w:r>
      <w:r w:rsidR="003B584E" w:rsidRPr="00346911">
        <w:rPr>
          <w:rFonts w:cs="Arial"/>
          <w:sz w:val="24"/>
        </w:rPr>
        <w:t>Otherwise</w:t>
      </w:r>
      <w:r w:rsidRPr="00346911">
        <w:rPr>
          <w:rFonts w:cs="Arial"/>
          <w:sz w:val="24"/>
        </w:rPr>
        <w:t>, we can have camera installed internally that can display the inside story outside on display.</w:t>
      </w:r>
    </w:p>
    <w:p w:rsidR="00DB6EBC" w:rsidRPr="00346911" w:rsidRDefault="00DB6EBC" w:rsidP="00DB6EBC">
      <w:pPr>
        <w:pStyle w:val="NoSpacing"/>
        <w:rPr>
          <w:rFonts w:cs="Arial"/>
          <w:sz w:val="24"/>
        </w:rPr>
      </w:pPr>
    </w:p>
    <w:p w:rsidR="00DB6EBC" w:rsidRPr="00AA5703" w:rsidRDefault="00DB6EBC" w:rsidP="00DB6EBC">
      <w:pPr>
        <w:pStyle w:val="NoSpacing"/>
        <w:rPr>
          <w:rFonts w:cs="Arial"/>
          <w:b/>
          <w:sz w:val="24"/>
        </w:rPr>
      </w:pPr>
      <w:r w:rsidRPr="00AA5703">
        <w:rPr>
          <w:rFonts w:cs="Arial"/>
          <w:b/>
          <w:sz w:val="24"/>
        </w:rPr>
        <w:t xml:space="preserve">4. Interior changes\improvements </w:t>
      </w:r>
    </w:p>
    <w:p w:rsidR="00DB6EBC" w:rsidRPr="00346911" w:rsidRDefault="00DB6EBC" w:rsidP="00DB6EBC">
      <w:pPr>
        <w:pStyle w:val="NoSpacing"/>
        <w:rPr>
          <w:rFonts w:cs="Arial"/>
          <w:sz w:val="24"/>
        </w:rPr>
      </w:pPr>
      <w:r w:rsidRPr="00346911">
        <w:rPr>
          <w:rFonts w:cs="Arial"/>
          <w:sz w:val="24"/>
        </w:rPr>
        <w:tab/>
        <w:t>1. Modular design, check the diagram.</w:t>
      </w:r>
    </w:p>
    <w:p w:rsidR="00DB6EBC" w:rsidRPr="00346911" w:rsidRDefault="00DB6EBC" w:rsidP="00DB6EBC">
      <w:pPr>
        <w:pStyle w:val="NoSpacing"/>
        <w:rPr>
          <w:rFonts w:cs="Arial"/>
          <w:sz w:val="24"/>
        </w:rPr>
      </w:pPr>
    </w:p>
    <w:p w:rsidR="00DB6EBC" w:rsidRPr="00AA5703" w:rsidRDefault="00DB6EBC" w:rsidP="00DB6EBC">
      <w:pPr>
        <w:pStyle w:val="NoSpacing"/>
        <w:rPr>
          <w:rFonts w:cs="Arial"/>
          <w:b/>
          <w:sz w:val="24"/>
        </w:rPr>
      </w:pPr>
      <w:r w:rsidRPr="00AA5703">
        <w:rPr>
          <w:rFonts w:cs="Arial"/>
          <w:b/>
          <w:sz w:val="24"/>
        </w:rPr>
        <w:t>5. Inputs/outputs</w:t>
      </w:r>
    </w:p>
    <w:p w:rsidR="00DB6EBC" w:rsidRPr="00346911" w:rsidRDefault="00DB6EBC" w:rsidP="00DB6EBC">
      <w:pPr>
        <w:pStyle w:val="NoSpacing"/>
        <w:rPr>
          <w:rFonts w:cs="Arial"/>
          <w:sz w:val="24"/>
        </w:rPr>
      </w:pPr>
      <w:r w:rsidRPr="00346911">
        <w:rPr>
          <w:rFonts w:cs="Arial"/>
          <w:sz w:val="24"/>
        </w:rPr>
        <w:tab/>
      </w:r>
      <w:r w:rsidR="00872B5A" w:rsidRPr="00346911">
        <w:rPr>
          <w:rFonts w:cs="Arial"/>
          <w:sz w:val="24"/>
        </w:rPr>
        <w:t>Refrigerator</w:t>
      </w:r>
      <w:r w:rsidRPr="00346911">
        <w:rPr>
          <w:rFonts w:cs="Arial"/>
          <w:sz w:val="24"/>
        </w:rPr>
        <w:t xml:space="preserve"> can be provided with ports (like </w:t>
      </w:r>
      <w:r w:rsidR="00D11601" w:rsidRPr="00346911">
        <w:rPr>
          <w:rFonts w:cs="Arial"/>
          <w:sz w:val="24"/>
        </w:rPr>
        <w:t>an</w:t>
      </w:r>
      <w:r w:rsidRPr="00346911">
        <w:rPr>
          <w:rFonts w:cs="Arial"/>
          <w:sz w:val="24"/>
        </w:rPr>
        <w:t xml:space="preserve"> usb ports) where you can connect compatible pipes to cool container outside the</w:t>
      </w:r>
      <w:r w:rsidR="00872B5A" w:rsidRPr="00346911">
        <w:rPr>
          <w:rFonts w:cs="Arial"/>
          <w:sz w:val="24"/>
        </w:rPr>
        <w:t xml:space="preserve"> </w:t>
      </w:r>
      <w:r w:rsidRPr="00346911">
        <w:rPr>
          <w:rFonts w:cs="Arial"/>
          <w:sz w:val="24"/>
        </w:rPr>
        <w:tab/>
      </w:r>
      <w:r w:rsidR="00C67CCC" w:rsidRPr="00346911">
        <w:rPr>
          <w:rFonts w:cs="Arial"/>
          <w:sz w:val="24"/>
        </w:rPr>
        <w:t>refrigerator</w:t>
      </w:r>
      <w:r w:rsidRPr="00346911">
        <w:rPr>
          <w:rFonts w:cs="Arial"/>
          <w:sz w:val="24"/>
        </w:rPr>
        <w:t xml:space="preserve">. This can extend the </w:t>
      </w:r>
      <w:r w:rsidR="00C67CCC" w:rsidRPr="00346911">
        <w:rPr>
          <w:rFonts w:cs="Arial"/>
          <w:sz w:val="24"/>
        </w:rPr>
        <w:t>refrigerator</w:t>
      </w:r>
      <w:r w:rsidRPr="00346911">
        <w:rPr>
          <w:rFonts w:cs="Arial"/>
          <w:sz w:val="24"/>
        </w:rPr>
        <w:t xml:space="preserve"> capacity. But there can be some limitation like to prevent leaking pipes or containers.</w:t>
      </w:r>
    </w:p>
    <w:p w:rsidR="00DB6EBC" w:rsidRPr="00346911" w:rsidRDefault="00DB6EBC" w:rsidP="00DB6EBC">
      <w:pPr>
        <w:pStyle w:val="NoSpacing"/>
        <w:rPr>
          <w:rFonts w:cs="Arial"/>
          <w:sz w:val="24"/>
        </w:rPr>
      </w:pPr>
      <w:r w:rsidRPr="00346911">
        <w:rPr>
          <w:rFonts w:cs="Arial"/>
          <w:sz w:val="24"/>
        </w:rPr>
        <w:tab/>
      </w:r>
      <w:r w:rsidR="00872B5A" w:rsidRPr="00346911">
        <w:rPr>
          <w:rFonts w:cs="Arial"/>
          <w:sz w:val="24"/>
        </w:rPr>
        <w:t>Some</w:t>
      </w:r>
      <w:r w:rsidRPr="00346911">
        <w:rPr>
          <w:rFonts w:cs="Arial"/>
          <w:sz w:val="24"/>
        </w:rPr>
        <w:t xml:space="preserve"> mechanism should be present there to detect these </w:t>
      </w:r>
      <w:r w:rsidR="00872B5A" w:rsidRPr="00346911">
        <w:rPr>
          <w:rFonts w:cs="Arial"/>
          <w:sz w:val="24"/>
        </w:rPr>
        <w:t>kinds</w:t>
      </w:r>
      <w:r w:rsidRPr="00346911">
        <w:rPr>
          <w:rFonts w:cs="Arial"/>
          <w:sz w:val="24"/>
        </w:rPr>
        <w:t xml:space="preserve"> of leaks.</w:t>
      </w:r>
    </w:p>
    <w:p w:rsidR="00DB6EBC" w:rsidRPr="00346911" w:rsidRDefault="00DB6EBC" w:rsidP="00DB6EBC">
      <w:pPr>
        <w:pStyle w:val="NoSpacing"/>
        <w:rPr>
          <w:rFonts w:cs="Arial"/>
          <w:sz w:val="24"/>
        </w:rPr>
      </w:pPr>
      <w:r w:rsidRPr="00346911">
        <w:rPr>
          <w:rFonts w:cs="Arial"/>
          <w:sz w:val="24"/>
        </w:rPr>
        <w:tab/>
        <w:t>It is looking promising but we need to observe the ROI on its research by conducting more exhaustive surveys and VOCs.</w:t>
      </w:r>
    </w:p>
    <w:p w:rsidR="00DB6EBC" w:rsidRPr="00346911" w:rsidRDefault="00DB6EBC" w:rsidP="00DB6EBC">
      <w:pPr>
        <w:pStyle w:val="NoSpacing"/>
        <w:rPr>
          <w:rFonts w:cs="Arial"/>
          <w:sz w:val="24"/>
        </w:rPr>
      </w:pPr>
    </w:p>
    <w:p w:rsidR="00DB6EBC" w:rsidRPr="00AA5703" w:rsidRDefault="00DB6EBC" w:rsidP="00DB6EBC">
      <w:pPr>
        <w:pStyle w:val="NoSpacing"/>
        <w:rPr>
          <w:rFonts w:cs="Arial"/>
          <w:b/>
          <w:sz w:val="24"/>
        </w:rPr>
      </w:pPr>
      <w:r w:rsidRPr="00AA5703">
        <w:rPr>
          <w:rFonts w:cs="Arial"/>
          <w:b/>
          <w:sz w:val="24"/>
        </w:rPr>
        <w:t>6. Efficient power consumption</w:t>
      </w:r>
    </w:p>
    <w:p w:rsidR="00DB6EBC" w:rsidRPr="00346911" w:rsidRDefault="00DB6EBC" w:rsidP="00DB6EBC">
      <w:pPr>
        <w:pStyle w:val="NoSpacing"/>
        <w:rPr>
          <w:rFonts w:cs="Arial"/>
          <w:sz w:val="24"/>
        </w:rPr>
      </w:pPr>
      <w:r w:rsidRPr="00346911">
        <w:rPr>
          <w:rFonts w:cs="Arial"/>
          <w:sz w:val="24"/>
        </w:rPr>
        <w:tab/>
        <w:t xml:space="preserve">1. We can </w:t>
      </w:r>
      <w:r w:rsidR="000A57AC" w:rsidRPr="00346911">
        <w:rPr>
          <w:rFonts w:cs="Arial"/>
          <w:sz w:val="24"/>
        </w:rPr>
        <w:t>improve</w:t>
      </w:r>
      <w:r w:rsidRPr="00346911">
        <w:rPr>
          <w:rFonts w:cs="Arial"/>
          <w:sz w:val="24"/>
        </w:rPr>
        <w:t xml:space="preserve"> in energy use by leveraging the current research of inverter technology </w:t>
      </w:r>
    </w:p>
    <w:p w:rsidR="00DB6EBC" w:rsidRPr="00346911" w:rsidRDefault="00DB6EBC" w:rsidP="00DB6EBC">
      <w:pPr>
        <w:pStyle w:val="NoSpacing"/>
        <w:rPr>
          <w:rFonts w:cs="Arial"/>
          <w:sz w:val="24"/>
        </w:rPr>
      </w:pPr>
      <w:r w:rsidRPr="00346911">
        <w:rPr>
          <w:rFonts w:cs="Arial"/>
          <w:sz w:val="24"/>
        </w:rPr>
        <w:tab/>
        <w:t xml:space="preserve">2. If </w:t>
      </w:r>
      <w:r w:rsidR="00C67CCC" w:rsidRPr="00346911">
        <w:rPr>
          <w:rFonts w:cs="Arial"/>
          <w:sz w:val="24"/>
        </w:rPr>
        <w:t>refrigerator</w:t>
      </w:r>
      <w:r w:rsidRPr="00346911">
        <w:rPr>
          <w:rFonts w:cs="Arial"/>
          <w:sz w:val="24"/>
        </w:rPr>
        <w:t xml:space="preserve"> is empty then it should be auto switched off or reduce the energy consumption if the cooling is needed only</w:t>
      </w:r>
      <w:r w:rsidR="000A57AC" w:rsidRPr="00346911">
        <w:rPr>
          <w:rFonts w:cs="Arial"/>
          <w:sz w:val="24"/>
        </w:rPr>
        <w:t xml:space="preserve"> </w:t>
      </w:r>
      <w:r w:rsidRPr="00346911">
        <w:rPr>
          <w:rFonts w:cs="Arial"/>
          <w:sz w:val="24"/>
        </w:rPr>
        <w:tab/>
        <w:t xml:space="preserve">in specific part or compartment inside the </w:t>
      </w:r>
      <w:r w:rsidR="00C67CCC" w:rsidRPr="00346911">
        <w:rPr>
          <w:rFonts w:cs="Arial"/>
          <w:sz w:val="24"/>
        </w:rPr>
        <w:t>refrigerator</w:t>
      </w:r>
      <w:r w:rsidRPr="00346911">
        <w:rPr>
          <w:rFonts w:cs="Arial"/>
          <w:sz w:val="24"/>
        </w:rPr>
        <w:t>. Can be done easily by using sensors firing after a certain interval</w:t>
      </w:r>
      <w:r w:rsidR="000A57AC" w:rsidRPr="00346911">
        <w:rPr>
          <w:rFonts w:cs="Arial"/>
          <w:sz w:val="24"/>
        </w:rPr>
        <w:t xml:space="preserve"> </w:t>
      </w:r>
      <w:r w:rsidRPr="00346911">
        <w:rPr>
          <w:rFonts w:cs="Arial"/>
          <w:sz w:val="24"/>
        </w:rPr>
        <w:tab/>
      </w:r>
      <w:r w:rsidR="000A57AC" w:rsidRPr="00346911">
        <w:rPr>
          <w:rFonts w:cs="Arial"/>
          <w:sz w:val="24"/>
        </w:rPr>
        <w:t>frequency</w:t>
      </w:r>
      <w:r w:rsidRPr="00346911">
        <w:rPr>
          <w:rFonts w:cs="Arial"/>
          <w:sz w:val="24"/>
        </w:rPr>
        <w:t xml:space="preserve"> to check the </w:t>
      </w:r>
      <w:r w:rsidR="00C67CCC" w:rsidRPr="00346911">
        <w:rPr>
          <w:rFonts w:cs="Arial"/>
          <w:sz w:val="24"/>
        </w:rPr>
        <w:t>refrigerator</w:t>
      </w:r>
      <w:r w:rsidRPr="00346911">
        <w:rPr>
          <w:rFonts w:cs="Arial"/>
          <w:sz w:val="24"/>
        </w:rPr>
        <w:t xml:space="preserve"> is empty or not.</w:t>
      </w:r>
      <w:r w:rsidRPr="00346911">
        <w:rPr>
          <w:rFonts w:cs="Arial"/>
          <w:sz w:val="24"/>
        </w:rPr>
        <w:tab/>
      </w:r>
    </w:p>
    <w:p w:rsidR="00DB6EBC" w:rsidRPr="00346911" w:rsidRDefault="00DB6EBC" w:rsidP="00DB6EBC">
      <w:pPr>
        <w:pStyle w:val="NoSpacing"/>
        <w:rPr>
          <w:rFonts w:cs="Arial"/>
          <w:sz w:val="24"/>
        </w:rPr>
      </w:pPr>
      <w:r w:rsidRPr="00346911">
        <w:rPr>
          <w:rFonts w:cs="Arial"/>
          <w:sz w:val="24"/>
        </w:rPr>
        <w:tab/>
        <w:t>3. For the display or light inside we can use,  high efficient LEDs, LEDs consume power of 1/10 of the bulb used inside the</w:t>
      </w:r>
      <w:r w:rsidR="000A57AC" w:rsidRPr="00346911">
        <w:rPr>
          <w:rFonts w:cs="Arial"/>
          <w:sz w:val="24"/>
        </w:rPr>
        <w:t xml:space="preserve"> </w:t>
      </w:r>
      <w:r w:rsidRPr="00346911">
        <w:rPr>
          <w:rFonts w:cs="Arial"/>
          <w:sz w:val="24"/>
        </w:rPr>
        <w:tab/>
      </w:r>
      <w:r w:rsidR="00C67CCC" w:rsidRPr="00346911">
        <w:rPr>
          <w:rFonts w:cs="Arial"/>
          <w:sz w:val="24"/>
        </w:rPr>
        <w:t>refrigerator</w:t>
      </w:r>
      <w:r w:rsidRPr="00346911">
        <w:rPr>
          <w:rFonts w:cs="Arial"/>
          <w:sz w:val="24"/>
        </w:rPr>
        <w:t xml:space="preserve"> and provide better light output with less heat dissipation.</w:t>
      </w:r>
    </w:p>
    <w:p w:rsidR="00DB6EBC" w:rsidRPr="00346911" w:rsidRDefault="00DB6EBC" w:rsidP="00DB6EBC">
      <w:pPr>
        <w:pStyle w:val="NoSpacing"/>
        <w:rPr>
          <w:rFonts w:cs="Arial"/>
          <w:sz w:val="24"/>
        </w:rPr>
      </w:pPr>
      <w:r w:rsidRPr="00346911">
        <w:rPr>
          <w:rFonts w:cs="Arial"/>
          <w:sz w:val="24"/>
        </w:rPr>
        <w:tab/>
        <w:t xml:space="preserve">4. Electric fluctuation can be avoided by </w:t>
      </w:r>
      <w:r w:rsidR="000A57AC" w:rsidRPr="00346911">
        <w:rPr>
          <w:rFonts w:cs="Arial"/>
          <w:sz w:val="24"/>
        </w:rPr>
        <w:t>built</w:t>
      </w:r>
      <w:r w:rsidRPr="00346911">
        <w:rPr>
          <w:rFonts w:cs="Arial"/>
          <w:sz w:val="24"/>
        </w:rPr>
        <w:t xml:space="preserve"> in </w:t>
      </w:r>
      <w:r w:rsidR="000A57AC" w:rsidRPr="00346911">
        <w:rPr>
          <w:rFonts w:cs="Arial"/>
          <w:sz w:val="24"/>
        </w:rPr>
        <w:t>stabilizers</w:t>
      </w:r>
      <w:r w:rsidRPr="00346911">
        <w:rPr>
          <w:rFonts w:cs="Arial"/>
          <w:sz w:val="24"/>
        </w:rPr>
        <w:t>, many makers have model that have this feature.</w:t>
      </w:r>
    </w:p>
    <w:p w:rsidR="00DB6EBC" w:rsidRPr="00AA5703" w:rsidRDefault="00DB6EBC" w:rsidP="00DB6EBC">
      <w:pPr>
        <w:pStyle w:val="NoSpacing"/>
        <w:rPr>
          <w:rFonts w:cs="Arial"/>
          <w:b/>
          <w:sz w:val="24"/>
        </w:rPr>
      </w:pPr>
      <w:r w:rsidRPr="00AA5703">
        <w:rPr>
          <w:rFonts w:cs="Arial"/>
          <w:b/>
          <w:sz w:val="24"/>
        </w:rPr>
        <w:lastRenderedPageBreak/>
        <w:t>7. Indicators</w:t>
      </w:r>
    </w:p>
    <w:p w:rsidR="00DB6EBC" w:rsidRPr="00346911" w:rsidRDefault="00DB6EBC" w:rsidP="00DB6EBC">
      <w:pPr>
        <w:pStyle w:val="NoSpacing"/>
        <w:rPr>
          <w:rFonts w:cs="Arial"/>
          <w:sz w:val="24"/>
        </w:rPr>
      </w:pPr>
      <w:r w:rsidRPr="00346911">
        <w:rPr>
          <w:rFonts w:cs="Arial"/>
          <w:sz w:val="24"/>
        </w:rPr>
        <w:tab/>
        <w:t xml:space="preserve">1. </w:t>
      </w:r>
      <w:r w:rsidR="00E019A4" w:rsidRPr="00346911">
        <w:rPr>
          <w:rFonts w:cs="Arial"/>
          <w:sz w:val="24"/>
        </w:rPr>
        <w:t>Can</w:t>
      </w:r>
      <w:r w:rsidRPr="00346911">
        <w:rPr>
          <w:rFonts w:cs="Arial"/>
          <w:sz w:val="24"/>
        </w:rPr>
        <w:t xml:space="preserve"> be easily implemented, refer the diagram.</w:t>
      </w:r>
    </w:p>
    <w:p w:rsidR="00DB6EBC" w:rsidRPr="00346911" w:rsidRDefault="00DB6EBC" w:rsidP="00DB6EBC">
      <w:pPr>
        <w:pStyle w:val="NoSpacing"/>
        <w:rPr>
          <w:sz w:val="24"/>
        </w:rPr>
      </w:pPr>
    </w:p>
    <w:p w:rsidR="00DB6EBC" w:rsidRPr="00AA5703" w:rsidRDefault="00DB6EBC" w:rsidP="00DB6EBC">
      <w:pPr>
        <w:pStyle w:val="NoSpacing"/>
        <w:rPr>
          <w:b/>
          <w:sz w:val="24"/>
        </w:rPr>
      </w:pPr>
      <w:r w:rsidRPr="00AA5703">
        <w:rPr>
          <w:b/>
          <w:sz w:val="24"/>
        </w:rPr>
        <w:t>8. Door</w:t>
      </w:r>
    </w:p>
    <w:p w:rsidR="00DB6EBC" w:rsidRPr="00346911" w:rsidRDefault="00DB6EBC" w:rsidP="00DB6EBC">
      <w:pPr>
        <w:pStyle w:val="NoSpacing"/>
        <w:rPr>
          <w:sz w:val="24"/>
        </w:rPr>
      </w:pPr>
      <w:r w:rsidRPr="00346911">
        <w:rPr>
          <w:sz w:val="24"/>
        </w:rPr>
        <w:tab/>
        <w:t>1. Door should be slowed down when it is pushed hard either by mistake or by a child, so not to imbalance the things</w:t>
      </w:r>
      <w:r w:rsidR="00D11601">
        <w:rPr>
          <w:sz w:val="24"/>
        </w:rPr>
        <w:t xml:space="preserve">, </w:t>
      </w:r>
      <w:r w:rsidRPr="00346911">
        <w:rPr>
          <w:sz w:val="24"/>
        </w:rPr>
        <w:tab/>
        <w:t>liquids placed inside it.</w:t>
      </w:r>
      <w:r w:rsidR="00D11601">
        <w:rPr>
          <w:sz w:val="24"/>
        </w:rPr>
        <w:t xml:space="preserve"> It c</w:t>
      </w:r>
      <w:r w:rsidRPr="00346911">
        <w:rPr>
          <w:sz w:val="24"/>
        </w:rPr>
        <w:t>an be easily done using the latest motion suppression and vibration reduction technologies.</w:t>
      </w:r>
    </w:p>
    <w:p w:rsidR="00DB6EBC" w:rsidRPr="00346911" w:rsidRDefault="00DB6EBC" w:rsidP="00DB6EBC">
      <w:pPr>
        <w:pStyle w:val="NoSpacing"/>
        <w:rPr>
          <w:sz w:val="24"/>
        </w:rPr>
      </w:pPr>
    </w:p>
    <w:p w:rsidR="00DB6EBC" w:rsidRPr="00AA5703" w:rsidRDefault="00DB6EBC" w:rsidP="00DB6EBC">
      <w:pPr>
        <w:pStyle w:val="NoSpacing"/>
        <w:rPr>
          <w:b/>
          <w:sz w:val="24"/>
        </w:rPr>
      </w:pPr>
      <w:r w:rsidRPr="00AA5703">
        <w:rPr>
          <w:b/>
          <w:sz w:val="24"/>
        </w:rPr>
        <w:t xml:space="preserve">9. </w:t>
      </w:r>
      <w:r w:rsidR="00F81F45" w:rsidRPr="00AA5703">
        <w:rPr>
          <w:b/>
          <w:sz w:val="24"/>
        </w:rPr>
        <w:t>Mobility</w:t>
      </w:r>
    </w:p>
    <w:p w:rsidR="00DB6EBC" w:rsidRPr="00346911" w:rsidRDefault="00DB6EBC" w:rsidP="00DB6EBC">
      <w:pPr>
        <w:pStyle w:val="NoSpacing"/>
        <w:rPr>
          <w:sz w:val="24"/>
        </w:rPr>
      </w:pPr>
      <w:r w:rsidRPr="00346911">
        <w:rPr>
          <w:sz w:val="24"/>
        </w:rPr>
        <w:tab/>
      </w:r>
      <w:r w:rsidR="00F81F45" w:rsidRPr="00346911">
        <w:rPr>
          <w:sz w:val="24"/>
        </w:rPr>
        <w:t>Mobility</w:t>
      </w:r>
      <w:r w:rsidRPr="00346911">
        <w:rPr>
          <w:sz w:val="24"/>
        </w:rPr>
        <w:t xml:space="preserve"> can easily be done with balancing and sturdy wheels that can handle some </w:t>
      </w:r>
      <w:r w:rsidR="00F81F45" w:rsidRPr="00346911">
        <w:rPr>
          <w:sz w:val="24"/>
        </w:rPr>
        <w:t>vibration</w:t>
      </w:r>
      <w:r w:rsidRPr="00346911">
        <w:rPr>
          <w:sz w:val="24"/>
        </w:rPr>
        <w:t xml:space="preserve"> due to the compressor and motor</w:t>
      </w:r>
      <w:r w:rsidR="00F81F45" w:rsidRPr="00346911">
        <w:rPr>
          <w:sz w:val="24"/>
        </w:rPr>
        <w:t xml:space="preserve"> </w:t>
      </w:r>
      <w:r w:rsidRPr="00346911">
        <w:rPr>
          <w:sz w:val="24"/>
        </w:rPr>
        <w:tab/>
      </w:r>
      <w:r w:rsidR="00F81F45" w:rsidRPr="00346911">
        <w:rPr>
          <w:sz w:val="24"/>
        </w:rPr>
        <w:t>running. Locks</w:t>
      </w:r>
      <w:r w:rsidRPr="00346911">
        <w:rPr>
          <w:sz w:val="24"/>
        </w:rPr>
        <w:t xml:space="preserve"> can be provided to wheels to lock their motion once the refrigerator is installed in the environment.</w:t>
      </w:r>
    </w:p>
    <w:p w:rsidR="00DB6EBC" w:rsidRPr="00346911" w:rsidRDefault="00DB6EBC" w:rsidP="00DB6EBC">
      <w:pPr>
        <w:pStyle w:val="NoSpacing"/>
        <w:rPr>
          <w:sz w:val="24"/>
        </w:rPr>
      </w:pPr>
      <w:r w:rsidRPr="00346911">
        <w:rPr>
          <w:sz w:val="24"/>
        </w:rPr>
        <w:tab/>
        <w:t xml:space="preserve">Customers prefer the brand mobility solution as they believe them to be of equal quality as the </w:t>
      </w:r>
      <w:r w:rsidR="00C67CCC" w:rsidRPr="00346911">
        <w:rPr>
          <w:sz w:val="24"/>
        </w:rPr>
        <w:t>refrigerator</w:t>
      </w:r>
      <w:r w:rsidRPr="00346911">
        <w:rPr>
          <w:sz w:val="24"/>
        </w:rPr>
        <w:t xml:space="preserve"> is. They don't want to </w:t>
      </w:r>
      <w:r w:rsidRPr="00346911">
        <w:rPr>
          <w:sz w:val="24"/>
        </w:rPr>
        <w:tab/>
        <w:t>go to the local vendor.</w:t>
      </w:r>
    </w:p>
    <w:p w:rsidR="00DB6EBC" w:rsidRPr="00346911" w:rsidRDefault="00DB6EBC" w:rsidP="00DB6EBC">
      <w:pPr>
        <w:pStyle w:val="NoSpacing"/>
        <w:rPr>
          <w:sz w:val="24"/>
        </w:rPr>
      </w:pPr>
    </w:p>
    <w:p w:rsidR="00DB6EBC" w:rsidRPr="00AA5703" w:rsidRDefault="00F05ED6" w:rsidP="00DB6EBC">
      <w:pPr>
        <w:pStyle w:val="NoSpacing"/>
        <w:rPr>
          <w:b/>
          <w:sz w:val="24"/>
        </w:rPr>
      </w:pPr>
      <w:r w:rsidRPr="00AA5703">
        <w:rPr>
          <w:b/>
          <w:sz w:val="24"/>
        </w:rPr>
        <w:t>1</w:t>
      </w:r>
      <w:r w:rsidR="00DB6EBC" w:rsidRPr="00AA5703">
        <w:rPr>
          <w:b/>
          <w:sz w:val="24"/>
        </w:rPr>
        <w:t xml:space="preserve">0. </w:t>
      </w:r>
      <w:r w:rsidR="00F81F45" w:rsidRPr="00AA5703">
        <w:rPr>
          <w:b/>
          <w:sz w:val="24"/>
        </w:rPr>
        <w:t>Odor</w:t>
      </w:r>
      <w:r w:rsidR="00DB6EBC" w:rsidRPr="00AA5703">
        <w:rPr>
          <w:b/>
          <w:sz w:val="24"/>
        </w:rPr>
        <w:t xml:space="preserve"> handling</w:t>
      </w:r>
    </w:p>
    <w:p w:rsidR="00DB6EBC" w:rsidRPr="00346911" w:rsidRDefault="00DB6EBC" w:rsidP="00DB6EBC">
      <w:pPr>
        <w:pStyle w:val="NoSpacing"/>
        <w:rPr>
          <w:sz w:val="24"/>
        </w:rPr>
      </w:pPr>
      <w:r w:rsidRPr="00346911">
        <w:rPr>
          <w:sz w:val="24"/>
        </w:rPr>
        <w:tab/>
        <w:t xml:space="preserve">Odor can be handled by placing a sensor </w:t>
      </w:r>
      <w:r w:rsidR="00F81F45" w:rsidRPr="00346911">
        <w:rPr>
          <w:sz w:val="24"/>
        </w:rPr>
        <w:t xml:space="preserve">detecting </w:t>
      </w:r>
      <w:r w:rsidRPr="00346911">
        <w:rPr>
          <w:sz w:val="24"/>
        </w:rPr>
        <w:t>some gases that are release</w:t>
      </w:r>
      <w:r w:rsidR="00F81F45" w:rsidRPr="00346911">
        <w:rPr>
          <w:sz w:val="24"/>
        </w:rPr>
        <w:t>d</w:t>
      </w:r>
      <w:r w:rsidRPr="00346911">
        <w:rPr>
          <w:sz w:val="24"/>
        </w:rPr>
        <w:t xml:space="preserve"> from the rotten things. Beep warning</w:t>
      </w:r>
      <w:r w:rsidR="00D11601">
        <w:rPr>
          <w:sz w:val="24"/>
        </w:rPr>
        <w:t xml:space="preserve"> </w:t>
      </w:r>
      <w:r w:rsidRPr="00346911">
        <w:rPr>
          <w:sz w:val="24"/>
        </w:rPr>
        <w:tab/>
        <w:t xml:space="preserve">can be provided to the user along with flashing visual signal on outer </w:t>
      </w:r>
      <w:r w:rsidR="00C67CCC" w:rsidRPr="00346911">
        <w:rPr>
          <w:sz w:val="24"/>
        </w:rPr>
        <w:t>refrigerator</w:t>
      </w:r>
      <w:r w:rsidRPr="00346911">
        <w:rPr>
          <w:sz w:val="24"/>
        </w:rPr>
        <w:t xml:space="preserve"> display. Electronic nose that detects like </w:t>
      </w:r>
      <w:r w:rsidRPr="00346911">
        <w:rPr>
          <w:sz w:val="24"/>
        </w:rPr>
        <w:tab/>
        <w:t xml:space="preserve">nose gases like sulphide, </w:t>
      </w:r>
      <w:r w:rsidR="004F1D35" w:rsidRPr="00346911">
        <w:rPr>
          <w:sz w:val="24"/>
        </w:rPr>
        <w:t>ammonia</w:t>
      </w:r>
      <w:r w:rsidRPr="00346911">
        <w:rPr>
          <w:sz w:val="24"/>
        </w:rPr>
        <w:t xml:space="preserve">, carbon monoxide, etc. can be used to detect odor and integrated with microcontroller logic </w:t>
      </w:r>
      <w:r w:rsidRPr="00346911">
        <w:rPr>
          <w:sz w:val="24"/>
        </w:rPr>
        <w:tab/>
        <w:t>to send signals for warning (</w:t>
      </w:r>
      <w:r w:rsidR="004F1D35" w:rsidRPr="00346911">
        <w:rPr>
          <w:sz w:val="24"/>
        </w:rPr>
        <w:t>visually</w:t>
      </w:r>
      <w:r w:rsidRPr="00346911">
        <w:rPr>
          <w:sz w:val="24"/>
        </w:rPr>
        <w:t xml:space="preserve"> and sound).</w:t>
      </w:r>
    </w:p>
    <w:p w:rsidR="00DB6EBC" w:rsidRPr="00346911" w:rsidRDefault="00DB6EBC" w:rsidP="00DB6EBC">
      <w:pPr>
        <w:pStyle w:val="NoSpacing"/>
        <w:rPr>
          <w:sz w:val="24"/>
        </w:rPr>
      </w:pPr>
    </w:p>
    <w:p w:rsidR="00DB6EBC" w:rsidRPr="00346911" w:rsidRDefault="00DB6EBC" w:rsidP="00DB6EBC">
      <w:pPr>
        <w:pStyle w:val="NoSpacing"/>
        <w:rPr>
          <w:sz w:val="24"/>
        </w:rPr>
      </w:pPr>
      <w:r w:rsidRPr="00346911">
        <w:rPr>
          <w:sz w:val="24"/>
        </w:rPr>
        <w:tab/>
      </w:r>
      <w:r w:rsidR="004F1D35" w:rsidRPr="00346911">
        <w:rPr>
          <w:sz w:val="24"/>
        </w:rPr>
        <w:t>Food</w:t>
      </w:r>
      <w:r w:rsidRPr="00346911">
        <w:rPr>
          <w:sz w:val="24"/>
        </w:rPr>
        <w:t xml:space="preserve"> taste can be improved with the air flow regulation/restriction inside the </w:t>
      </w:r>
      <w:r w:rsidR="00C67CCC" w:rsidRPr="00346911">
        <w:rPr>
          <w:sz w:val="24"/>
        </w:rPr>
        <w:t>refrigerator</w:t>
      </w:r>
      <w:r w:rsidRPr="00346911">
        <w:rPr>
          <w:sz w:val="24"/>
        </w:rPr>
        <w:t>. Suggesting the customer best practices</w:t>
      </w:r>
      <w:r w:rsidR="004F1D35" w:rsidRPr="00346911">
        <w:rPr>
          <w:sz w:val="24"/>
        </w:rPr>
        <w:t xml:space="preserve"> </w:t>
      </w:r>
      <w:r w:rsidRPr="00346911">
        <w:rPr>
          <w:sz w:val="24"/>
        </w:rPr>
        <w:tab/>
        <w:t xml:space="preserve">to avoid </w:t>
      </w:r>
      <w:r w:rsidR="004F1D35" w:rsidRPr="00346911">
        <w:rPr>
          <w:sz w:val="24"/>
        </w:rPr>
        <w:t>this situation</w:t>
      </w:r>
      <w:r w:rsidR="00D11601">
        <w:rPr>
          <w:sz w:val="24"/>
        </w:rPr>
        <w:t xml:space="preserve"> is a good viable option</w:t>
      </w:r>
      <w:r w:rsidRPr="00346911">
        <w:rPr>
          <w:sz w:val="24"/>
        </w:rPr>
        <w:t>.</w:t>
      </w:r>
    </w:p>
    <w:p w:rsidR="00DB6EBC" w:rsidRPr="00346911" w:rsidRDefault="00DB6EBC" w:rsidP="00DB6EBC">
      <w:pPr>
        <w:pStyle w:val="NoSpacing"/>
        <w:rPr>
          <w:sz w:val="24"/>
        </w:rPr>
      </w:pPr>
      <w:r w:rsidRPr="00346911">
        <w:rPr>
          <w:sz w:val="24"/>
        </w:rPr>
        <w:tab/>
        <w:t>Best Practices:</w:t>
      </w:r>
    </w:p>
    <w:p w:rsidR="00DB6EBC" w:rsidRPr="00346911" w:rsidRDefault="00DB6EBC" w:rsidP="00DB6EBC">
      <w:pPr>
        <w:pStyle w:val="NoSpacing"/>
        <w:rPr>
          <w:sz w:val="24"/>
        </w:rPr>
      </w:pPr>
      <w:r w:rsidRPr="00346911">
        <w:rPr>
          <w:sz w:val="24"/>
        </w:rPr>
        <w:tab/>
        <w:t xml:space="preserve">1. </w:t>
      </w:r>
      <w:r w:rsidR="006964D9" w:rsidRPr="00346911">
        <w:rPr>
          <w:sz w:val="24"/>
        </w:rPr>
        <w:t>Always</w:t>
      </w:r>
      <w:r w:rsidRPr="00346911">
        <w:rPr>
          <w:sz w:val="24"/>
        </w:rPr>
        <w:t xml:space="preserve"> put a lid on your containers with food</w:t>
      </w:r>
    </w:p>
    <w:p w:rsidR="00DB6EBC" w:rsidRPr="00346911" w:rsidRDefault="00DB6EBC" w:rsidP="00DB6EBC">
      <w:pPr>
        <w:pStyle w:val="NoSpacing"/>
        <w:rPr>
          <w:sz w:val="24"/>
        </w:rPr>
      </w:pPr>
      <w:r w:rsidRPr="00346911">
        <w:rPr>
          <w:sz w:val="24"/>
        </w:rPr>
        <w:tab/>
        <w:t xml:space="preserve">2. </w:t>
      </w:r>
      <w:r w:rsidR="004F1D35" w:rsidRPr="00346911">
        <w:rPr>
          <w:sz w:val="24"/>
        </w:rPr>
        <w:t>If</w:t>
      </w:r>
      <w:r w:rsidRPr="00346911">
        <w:rPr>
          <w:sz w:val="24"/>
        </w:rPr>
        <w:t xml:space="preserve"> some </w:t>
      </w:r>
      <w:r w:rsidR="004F1D35" w:rsidRPr="00346911">
        <w:rPr>
          <w:sz w:val="24"/>
        </w:rPr>
        <w:t>vegetable</w:t>
      </w:r>
      <w:r w:rsidRPr="00346911">
        <w:rPr>
          <w:sz w:val="24"/>
        </w:rPr>
        <w:t xml:space="preserve">/fruit/meat is cut, please wrap in a thin plastic or put in a special container inside the </w:t>
      </w:r>
      <w:r w:rsidR="00C67CCC" w:rsidRPr="00346911">
        <w:rPr>
          <w:sz w:val="24"/>
        </w:rPr>
        <w:t>refrigerator</w:t>
      </w:r>
      <w:r w:rsidRPr="00346911">
        <w:rPr>
          <w:sz w:val="24"/>
        </w:rPr>
        <w:t xml:space="preserve"> for </w:t>
      </w:r>
      <w:r w:rsidRPr="00346911">
        <w:rPr>
          <w:sz w:val="24"/>
        </w:rPr>
        <w:tab/>
        <w:t>that purpose.</w:t>
      </w:r>
    </w:p>
    <w:p w:rsidR="00DB6EBC" w:rsidRPr="00D24839" w:rsidRDefault="00DB6EBC" w:rsidP="00D24839">
      <w:pPr>
        <w:pStyle w:val="NoSpacing"/>
        <w:rPr>
          <w:sz w:val="24"/>
        </w:rPr>
      </w:pPr>
      <w:r w:rsidRPr="00346911">
        <w:rPr>
          <w:sz w:val="24"/>
        </w:rPr>
        <w:tab/>
        <w:t xml:space="preserve">3. We can control the temperature inside the </w:t>
      </w:r>
      <w:r w:rsidR="00C67CCC" w:rsidRPr="00346911">
        <w:rPr>
          <w:sz w:val="24"/>
        </w:rPr>
        <w:t>refrigerator</w:t>
      </w:r>
      <w:r w:rsidRPr="00346911">
        <w:rPr>
          <w:sz w:val="24"/>
        </w:rPr>
        <w:t xml:space="preserve"> doesn't rises too fast or too slow so that </w:t>
      </w:r>
      <w:r w:rsidRPr="00346911">
        <w:rPr>
          <w:sz w:val="24"/>
        </w:rPr>
        <w:tab/>
        <w:t xml:space="preserve">you can get your </w:t>
      </w:r>
      <w:r w:rsidR="004F1D35" w:rsidRPr="00346911">
        <w:rPr>
          <w:sz w:val="24"/>
        </w:rPr>
        <w:t>expected</w:t>
      </w:r>
      <w:r w:rsidRPr="00346911">
        <w:rPr>
          <w:sz w:val="24"/>
        </w:rPr>
        <w:t xml:space="preserve"> temperature setting </w:t>
      </w:r>
      <w:r w:rsidR="004F1D35" w:rsidRPr="00346911">
        <w:rPr>
          <w:sz w:val="24"/>
        </w:rPr>
        <w:t>whenever</w:t>
      </w:r>
      <w:r w:rsidRPr="00346911">
        <w:rPr>
          <w:sz w:val="24"/>
        </w:rPr>
        <w:t xml:space="preserve"> you want food. This can easily be achieved by improving the design</w:t>
      </w:r>
      <w:r w:rsidR="004F1D35" w:rsidRPr="00346911">
        <w:rPr>
          <w:sz w:val="24"/>
        </w:rPr>
        <w:t xml:space="preserve"> </w:t>
      </w:r>
      <w:r w:rsidRPr="00346911">
        <w:rPr>
          <w:sz w:val="24"/>
        </w:rPr>
        <w:tab/>
        <w:t xml:space="preserve">of the compressor to achieve high cooling velocity. Speed up the cooling gas liquidation and </w:t>
      </w:r>
      <w:r w:rsidR="00D24839">
        <w:rPr>
          <w:sz w:val="24"/>
        </w:rPr>
        <w:t>vaporization using the latest.</w:t>
      </w:r>
      <w:bookmarkStart w:id="11" w:name="_GoBack"/>
      <w:bookmarkEnd w:id="11"/>
    </w:p>
    <w:sectPr w:rsidR="00DB6EBC" w:rsidRPr="00D24839" w:rsidSect="00E6509B">
      <w:headerReference w:type="even" r:id="rId29"/>
      <w:pgSz w:w="12240" w:h="15840" w:code="1"/>
      <w:pgMar w:top="1440" w:right="1440" w:bottom="1440" w:left="1440" w:header="720" w:footer="720" w:gutter="0"/>
      <w:pgNumType w:chapStyle="8"/>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7EBB" w:rsidRDefault="00C77EBB" w:rsidP="00B969FA">
      <w:r>
        <w:separator/>
      </w:r>
    </w:p>
  </w:endnote>
  <w:endnote w:type="continuationSeparator" w:id="0">
    <w:p w:rsidR="00C77EBB" w:rsidRDefault="00C77EBB" w:rsidP="00B969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Helvetica">
    <w:panose1 w:val="020B05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GE Inspira Book">
    <w:altName w:val="Corbel"/>
    <w:charset w:val="00"/>
    <w:family w:val="swiss"/>
    <w:pitch w:val="variable"/>
    <w:sig w:usb0="00000001"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GE Inspira">
    <w:altName w:val="Calibri"/>
    <w:charset w:val="00"/>
    <w:family w:val="swiss"/>
    <w:pitch w:val="variable"/>
    <w:sig w:usb0="00000001"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0A34" w:rsidRPr="00BA1584" w:rsidRDefault="00670A34" w:rsidP="008A5019">
    <w:pPr>
      <w:pStyle w:val="NoSpacing"/>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7EBB" w:rsidRDefault="00C77EBB" w:rsidP="00B969FA">
      <w:r>
        <w:separator/>
      </w:r>
    </w:p>
  </w:footnote>
  <w:footnote w:type="continuationSeparator" w:id="0">
    <w:p w:rsidR="00C77EBB" w:rsidRDefault="00C77EBB" w:rsidP="00B969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0A34" w:rsidRDefault="00670A34" w:rsidP="002D34BD">
    <w:pPr>
      <w:pStyle w:val="NoSpacing"/>
      <w:tabs>
        <w:tab w:val="left" w:pos="7200"/>
      </w:tabs>
    </w:pPr>
  </w:p>
  <w:p w:rsidR="00670A34" w:rsidRDefault="00670A34" w:rsidP="002D34BD">
    <w:pPr>
      <w:pStyle w:val="NoSpacing"/>
      <w:tabs>
        <w:tab w:val="left" w:pos="7200"/>
      </w:tabs>
    </w:pPr>
    <w:r>
      <w:tab/>
      <w:t>8 September 2011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0A34" w:rsidRDefault="00670A34" w:rsidP="00B969FA">
    <w:pPr>
      <w:pStyle w:val="Header"/>
    </w:pPr>
    <w:r>
      <w:t>CB1047-008?</w:t>
    </w:r>
    <w:r>
      <w:br/>
      <w:t>12 July 1996</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0A34" w:rsidRDefault="00670A34" w:rsidP="00B969F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EB8619AE"/>
    <w:lvl w:ilvl="0">
      <w:start w:val="1"/>
      <w:numFmt w:val="decimal"/>
      <w:pStyle w:val="ListNumber2"/>
      <w:lvlText w:val="%1."/>
      <w:lvlJc w:val="left"/>
      <w:pPr>
        <w:tabs>
          <w:tab w:val="num" w:pos="720"/>
        </w:tabs>
        <w:ind w:left="720" w:hanging="360"/>
      </w:pPr>
    </w:lvl>
  </w:abstractNum>
  <w:abstractNum w:abstractNumId="1">
    <w:nsid w:val="FFFFFF83"/>
    <w:multiLevelType w:val="singleLevel"/>
    <w:tmpl w:val="C82E38B8"/>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FFFFFF89"/>
    <w:multiLevelType w:val="singleLevel"/>
    <w:tmpl w:val="8D50C0EA"/>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FFFFFFFB"/>
    <w:multiLevelType w:val="multilevel"/>
    <w:tmpl w:val="9FDA1DC2"/>
    <w:lvl w:ilvl="0">
      <w:start w:val="1"/>
      <w:numFmt w:val="decimal"/>
      <w:pStyle w:val="Heading1"/>
      <w:lvlText w:val="%1."/>
      <w:legacy w:legacy="1" w:legacySpace="144" w:legacyIndent="0"/>
      <w:lvlJc w:val="left"/>
      <w:rPr>
        <w:rFonts w:ascii="Helvetica" w:hAnsi="Helvetica" w:hint="default"/>
        <w:b/>
        <w:i w:val="0"/>
        <w:sz w:val="22"/>
      </w:rPr>
    </w:lvl>
    <w:lvl w:ilvl="1">
      <w:start w:val="1"/>
      <w:numFmt w:val="decimal"/>
      <w:pStyle w:val="Heading2"/>
      <w:lvlText w:val="%1.%2"/>
      <w:legacy w:legacy="1" w:legacySpace="144" w:legacyIndent="0"/>
      <w:lvlJc w:val="left"/>
      <w:rPr>
        <w:rFonts w:ascii="Helvetica" w:hAnsi="Helvetica" w:hint="default"/>
        <w:b/>
        <w:i w:val="0"/>
        <w:sz w:val="22"/>
      </w:rPr>
    </w:lvl>
    <w:lvl w:ilvl="2">
      <w:start w:val="1"/>
      <w:numFmt w:val="decimal"/>
      <w:pStyle w:val="Heading3"/>
      <w:lvlText w:val="%1.%2.%3"/>
      <w:legacy w:legacy="1" w:legacySpace="144" w:legacyIndent="0"/>
      <w:lvlJc w:val="left"/>
      <w:rPr>
        <w:rFonts w:ascii="Helvetica" w:hAnsi="Helvetica" w:hint="default"/>
        <w:b/>
        <w:i w:val="0"/>
        <w:sz w:val="22"/>
      </w:rPr>
    </w:lvl>
    <w:lvl w:ilvl="3">
      <w:start w:val="1"/>
      <w:numFmt w:val="decimal"/>
      <w:pStyle w:val="Heading4"/>
      <w:lvlText w:val="%1.%2.%3.%4"/>
      <w:legacy w:legacy="1" w:legacySpace="144" w:legacyIndent="0"/>
      <w:lvlJc w:val="left"/>
      <w:rPr>
        <w:rFonts w:ascii="Helvetica" w:hAnsi="Helvetica" w:hint="default"/>
        <w:b/>
        <w:i w:val="0"/>
        <w:sz w:val="22"/>
      </w:rPr>
    </w:lvl>
    <w:lvl w:ilvl="4">
      <w:start w:val="1"/>
      <w:numFmt w:val="decimal"/>
      <w:pStyle w:val="Heading5"/>
      <w:lvlText w:val="%1.%2.%3.%4.%5"/>
      <w:legacy w:legacy="1" w:legacySpace="144" w:legacyIndent="0"/>
      <w:lvlJc w:val="left"/>
      <w:rPr>
        <w:rFonts w:ascii="Helvetica" w:hAnsi="Helvetica" w:hint="default"/>
        <w:b/>
        <w:i w:val="0"/>
        <w:sz w:val="22"/>
      </w:rPr>
    </w:lvl>
    <w:lvl w:ilvl="5">
      <w:start w:val="1"/>
      <w:numFmt w:val="decimal"/>
      <w:pStyle w:val="Heading6"/>
      <w:lvlText w:val="%1.%2.%3.%4.%5.%6"/>
      <w:legacy w:legacy="1" w:legacySpace="144" w:legacyIndent="0"/>
      <w:lvlJc w:val="left"/>
      <w:rPr>
        <w:rFonts w:ascii="Helvetica" w:hAnsi="Helvetica" w:hint="default"/>
        <w:b/>
        <w:i w:val="0"/>
        <w:sz w:val="22"/>
      </w:rPr>
    </w:lvl>
    <w:lvl w:ilvl="6">
      <w:start w:val="1"/>
      <w:numFmt w:val="decimal"/>
      <w:pStyle w:val="Heading7"/>
      <w:lvlText w:val="%1.%2.%3.%4.%5.%6.%7"/>
      <w:legacy w:legacy="1" w:legacySpace="144" w:legacyIndent="0"/>
      <w:lvlJc w:val="left"/>
      <w:rPr>
        <w:rFonts w:ascii="Helvetica" w:hAnsi="Helvetica" w:hint="default"/>
        <w:b/>
        <w:i w:val="0"/>
        <w:sz w:val="22"/>
      </w:rPr>
    </w:lvl>
    <w:lvl w:ilvl="7">
      <w:start w:val="1"/>
      <w:numFmt w:val="decimal"/>
      <w:lvlText w:val="%1.%2.%3.%4.%5.%6.%7.%8"/>
      <w:legacy w:legacy="1" w:legacySpace="144" w:legacyIndent="0"/>
      <w:lvlJc w:val="left"/>
      <w:rPr>
        <w:rFonts w:ascii="Helvetica" w:hAnsi="Helvetica" w:hint="default"/>
        <w:b/>
        <w:i w:val="0"/>
        <w:sz w:val="22"/>
      </w:rPr>
    </w:lvl>
    <w:lvl w:ilvl="8">
      <w:start w:val="1"/>
      <w:numFmt w:val="decimal"/>
      <w:lvlText w:val="%1.%2.%3.%4.%5.%6.%7.%8.%9"/>
      <w:legacy w:legacy="1" w:legacySpace="144" w:legacyIndent="0"/>
      <w:lvlJc w:val="left"/>
      <w:rPr>
        <w:rFonts w:ascii="Helvetica" w:hAnsi="Helvetica" w:hint="default"/>
        <w:b/>
        <w:i w:val="0"/>
        <w:sz w:val="22"/>
      </w:rPr>
    </w:lvl>
  </w:abstractNum>
  <w:abstractNum w:abstractNumId="4">
    <w:nsid w:val="FFFFFFFE"/>
    <w:multiLevelType w:val="singleLevel"/>
    <w:tmpl w:val="A71C84F8"/>
    <w:lvl w:ilvl="0">
      <w:numFmt w:val="decimal"/>
      <w:pStyle w:val="Bulletlist"/>
      <w:lvlText w:val="*"/>
      <w:lvlJc w:val="left"/>
    </w:lvl>
  </w:abstractNum>
  <w:abstractNum w:abstractNumId="5">
    <w:nsid w:val="00A90D60"/>
    <w:multiLevelType w:val="hybridMultilevel"/>
    <w:tmpl w:val="78D4D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2644B6"/>
    <w:multiLevelType w:val="hybridMultilevel"/>
    <w:tmpl w:val="6AC6CB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630578"/>
    <w:multiLevelType w:val="hybridMultilevel"/>
    <w:tmpl w:val="D394859C"/>
    <w:lvl w:ilvl="0" w:tplc="93E0840A">
      <w:start w:val="1"/>
      <w:numFmt w:val="lowerRoman"/>
      <w:pStyle w:val="Step2"/>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0C3E4B82"/>
    <w:multiLevelType w:val="hybridMultilevel"/>
    <w:tmpl w:val="E348E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C891AC7"/>
    <w:multiLevelType w:val="hybridMultilevel"/>
    <w:tmpl w:val="7812C792"/>
    <w:lvl w:ilvl="0" w:tplc="5038D5C4">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0">
    <w:nsid w:val="115F1061"/>
    <w:multiLevelType w:val="hybridMultilevel"/>
    <w:tmpl w:val="A790E6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135FB2"/>
    <w:multiLevelType w:val="singleLevel"/>
    <w:tmpl w:val="D5D4CAEE"/>
    <w:lvl w:ilvl="0">
      <w:start w:val="1"/>
      <w:numFmt w:val="decimal"/>
      <w:pStyle w:val="Numberlist"/>
      <w:lvlText w:val="%1."/>
      <w:legacy w:legacy="1" w:legacySpace="0" w:legacyIndent="360"/>
      <w:lvlJc w:val="left"/>
      <w:pPr>
        <w:ind w:left="720" w:hanging="360"/>
      </w:pPr>
    </w:lvl>
  </w:abstractNum>
  <w:abstractNum w:abstractNumId="12">
    <w:nsid w:val="168D5242"/>
    <w:multiLevelType w:val="hybridMultilevel"/>
    <w:tmpl w:val="E348E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9AF75F9"/>
    <w:multiLevelType w:val="hybridMultilevel"/>
    <w:tmpl w:val="568EFCCE"/>
    <w:lvl w:ilvl="0" w:tplc="11B4AB84">
      <w:start w:val="1"/>
      <w:numFmt w:val="bullet"/>
      <w:pStyle w:val="ListBullet4"/>
      <w:lvlText w:val="o"/>
      <w:lvlJc w:val="left"/>
      <w:pPr>
        <w:tabs>
          <w:tab w:val="num" w:pos="1209"/>
        </w:tabs>
        <w:ind w:left="1209"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276762B4"/>
    <w:multiLevelType w:val="singleLevel"/>
    <w:tmpl w:val="AEDA6826"/>
    <w:lvl w:ilvl="0">
      <w:start w:val="1"/>
      <w:numFmt w:val="bullet"/>
      <w:pStyle w:val="Bulletlist2"/>
      <w:lvlText w:val=""/>
      <w:lvlJc w:val="left"/>
      <w:pPr>
        <w:tabs>
          <w:tab w:val="num" w:pos="1080"/>
        </w:tabs>
        <w:ind w:left="1080" w:hanging="360"/>
      </w:pPr>
      <w:rPr>
        <w:rFonts w:ascii="Symbol" w:hAnsi="Symbol" w:hint="default"/>
        <w:sz w:val="22"/>
      </w:rPr>
    </w:lvl>
  </w:abstractNum>
  <w:abstractNum w:abstractNumId="15">
    <w:nsid w:val="2AC751E1"/>
    <w:multiLevelType w:val="hybridMultilevel"/>
    <w:tmpl w:val="67C0C624"/>
    <w:lvl w:ilvl="0" w:tplc="373C6ACA">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6">
    <w:nsid w:val="2DAE3054"/>
    <w:multiLevelType w:val="hybridMultilevel"/>
    <w:tmpl w:val="E348E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1D3F18"/>
    <w:multiLevelType w:val="hybridMultilevel"/>
    <w:tmpl w:val="FE78D7F4"/>
    <w:lvl w:ilvl="0" w:tplc="5C208A3E">
      <w:start w:val="1"/>
      <w:numFmt w:val="bullet"/>
      <w:pStyle w:val="Item"/>
      <w:lvlText w:val=""/>
      <w:lvlJc w:val="left"/>
      <w:pPr>
        <w:tabs>
          <w:tab w:val="num" w:pos="648"/>
        </w:tabs>
        <w:ind w:left="648" w:hanging="360"/>
      </w:pPr>
      <w:rPr>
        <w:rFonts w:ascii="Wingdings" w:hAnsi="Wingdings" w:hint="default"/>
      </w:rPr>
    </w:lvl>
    <w:lvl w:ilvl="1" w:tplc="04090003" w:tentative="1">
      <w:start w:val="1"/>
      <w:numFmt w:val="bullet"/>
      <w:lvlText w:val="o"/>
      <w:lvlJc w:val="left"/>
      <w:pPr>
        <w:tabs>
          <w:tab w:val="num" w:pos="1368"/>
        </w:tabs>
        <w:ind w:left="1368" w:hanging="360"/>
      </w:pPr>
      <w:rPr>
        <w:rFonts w:ascii="Courier New" w:hAnsi="Courier New" w:hint="default"/>
      </w:rPr>
    </w:lvl>
    <w:lvl w:ilvl="2" w:tplc="04090005" w:tentative="1">
      <w:start w:val="1"/>
      <w:numFmt w:val="bullet"/>
      <w:lvlText w:val=""/>
      <w:lvlJc w:val="left"/>
      <w:pPr>
        <w:tabs>
          <w:tab w:val="num" w:pos="2088"/>
        </w:tabs>
        <w:ind w:left="2088" w:hanging="360"/>
      </w:pPr>
      <w:rPr>
        <w:rFonts w:ascii="Wingdings" w:hAnsi="Wingdings" w:hint="default"/>
      </w:rPr>
    </w:lvl>
    <w:lvl w:ilvl="3" w:tplc="04090001" w:tentative="1">
      <w:start w:val="1"/>
      <w:numFmt w:val="bullet"/>
      <w:lvlText w:val=""/>
      <w:lvlJc w:val="left"/>
      <w:pPr>
        <w:tabs>
          <w:tab w:val="num" w:pos="2808"/>
        </w:tabs>
        <w:ind w:left="2808" w:hanging="360"/>
      </w:pPr>
      <w:rPr>
        <w:rFonts w:ascii="Symbol" w:hAnsi="Symbol" w:hint="default"/>
      </w:rPr>
    </w:lvl>
    <w:lvl w:ilvl="4" w:tplc="04090003" w:tentative="1">
      <w:start w:val="1"/>
      <w:numFmt w:val="bullet"/>
      <w:lvlText w:val="o"/>
      <w:lvlJc w:val="left"/>
      <w:pPr>
        <w:tabs>
          <w:tab w:val="num" w:pos="3528"/>
        </w:tabs>
        <w:ind w:left="3528" w:hanging="360"/>
      </w:pPr>
      <w:rPr>
        <w:rFonts w:ascii="Courier New" w:hAnsi="Courier New" w:hint="default"/>
      </w:rPr>
    </w:lvl>
    <w:lvl w:ilvl="5" w:tplc="04090005" w:tentative="1">
      <w:start w:val="1"/>
      <w:numFmt w:val="bullet"/>
      <w:lvlText w:val=""/>
      <w:lvlJc w:val="left"/>
      <w:pPr>
        <w:tabs>
          <w:tab w:val="num" w:pos="4248"/>
        </w:tabs>
        <w:ind w:left="4248" w:hanging="360"/>
      </w:pPr>
      <w:rPr>
        <w:rFonts w:ascii="Wingdings" w:hAnsi="Wingdings" w:hint="default"/>
      </w:rPr>
    </w:lvl>
    <w:lvl w:ilvl="6" w:tplc="04090001" w:tentative="1">
      <w:start w:val="1"/>
      <w:numFmt w:val="bullet"/>
      <w:lvlText w:val=""/>
      <w:lvlJc w:val="left"/>
      <w:pPr>
        <w:tabs>
          <w:tab w:val="num" w:pos="4968"/>
        </w:tabs>
        <w:ind w:left="4968" w:hanging="360"/>
      </w:pPr>
      <w:rPr>
        <w:rFonts w:ascii="Symbol" w:hAnsi="Symbol" w:hint="default"/>
      </w:rPr>
    </w:lvl>
    <w:lvl w:ilvl="7" w:tplc="04090003" w:tentative="1">
      <w:start w:val="1"/>
      <w:numFmt w:val="bullet"/>
      <w:lvlText w:val="o"/>
      <w:lvlJc w:val="left"/>
      <w:pPr>
        <w:tabs>
          <w:tab w:val="num" w:pos="5688"/>
        </w:tabs>
        <w:ind w:left="5688" w:hanging="360"/>
      </w:pPr>
      <w:rPr>
        <w:rFonts w:ascii="Courier New" w:hAnsi="Courier New" w:hint="default"/>
      </w:rPr>
    </w:lvl>
    <w:lvl w:ilvl="8" w:tplc="04090005" w:tentative="1">
      <w:start w:val="1"/>
      <w:numFmt w:val="bullet"/>
      <w:lvlText w:val=""/>
      <w:lvlJc w:val="left"/>
      <w:pPr>
        <w:tabs>
          <w:tab w:val="num" w:pos="6408"/>
        </w:tabs>
        <w:ind w:left="6408" w:hanging="360"/>
      </w:pPr>
      <w:rPr>
        <w:rFonts w:ascii="Wingdings" w:hAnsi="Wingdings" w:hint="default"/>
      </w:rPr>
    </w:lvl>
  </w:abstractNum>
  <w:abstractNum w:abstractNumId="18">
    <w:nsid w:val="3A17502B"/>
    <w:multiLevelType w:val="hybridMultilevel"/>
    <w:tmpl w:val="83084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C4708F"/>
    <w:multiLevelType w:val="hybridMultilevel"/>
    <w:tmpl w:val="D2102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DE5711"/>
    <w:multiLevelType w:val="hybridMultilevel"/>
    <w:tmpl w:val="F7BA1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BF700F1"/>
    <w:multiLevelType w:val="hybridMultilevel"/>
    <w:tmpl w:val="780CC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AB636A6"/>
    <w:multiLevelType w:val="hybridMultilevel"/>
    <w:tmpl w:val="148A51EC"/>
    <w:lvl w:ilvl="0" w:tplc="30825278">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3">
    <w:nsid w:val="5E051EBF"/>
    <w:multiLevelType w:val="hybridMultilevel"/>
    <w:tmpl w:val="9E0E0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39F2884"/>
    <w:multiLevelType w:val="multilevel"/>
    <w:tmpl w:val="72B4F6B4"/>
    <w:lvl w:ilvl="0">
      <w:start w:val="120"/>
      <w:numFmt w:val="decimal"/>
      <w:lvlText w:val="%1."/>
      <w:lvlJc w:val="left"/>
      <w:pPr>
        <w:tabs>
          <w:tab w:val="num" w:pos="360"/>
        </w:tabs>
        <w:ind w:left="0" w:firstLine="0"/>
      </w:pPr>
      <w:rPr>
        <w:rFonts w:ascii="Helvetica" w:hAnsi="Helvetica" w:hint="default"/>
        <w:b/>
        <w:i w:val="0"/>
        <w:sz w:val="22"/>
      </w:rPr>
    </w:lvl>
    <w:lvl w:ilvl="1">
      <w:start w:val="1"/>
      <w:numFmt w:val="decimal"/>
      <w:lvlText w:val="%1.%2"/>
      <w:lvlJc w:val="left"/>
      <w:pPr>
        <w:tabs>
          <w:tab w:val="num" w:pos="360"/>
        </w:tabs>
        <w:ind w:left="0" w:firstLine="0"/>
      </w:pPr>
      <w:rPr>
        <w:rFonts w:ascii="Helvetica" w:hAnsi="Helvetica" w:hint="default"/>
        <w:b/>
        <w:i w:val="0"/>
        <w:sz w:val="22"/>
      </w:rPr>
    </w:lvl>
    <w:lvl w:ilvl="2">
      <w:start w:val="1"/>
      <w:numFmt w:val="decimal"/>
      <w:lvlText w:val="%1.%2.%3"/>
      <w:lvlJc w:val="left"/>
      <w:pPr>
        <w:tabs>
          <w:tab w:val="num" w:pos="720"/>
        </w:tabs>
        <w:ind w:left="0" w:firstLine="0"/>
      </w:pPr>
      <w:rPr>
        <w:rFonts w:ascii="Helvetica" w:hAnsi="Helvetica" w:hint="default"/>
        <w:b/>
        <w:i w:val="0"/>
        <w:sz w:val="22"/>
      </w:rPr>
    </w:lvl>
    <w:lvl w:ilvl="3">
      <w:start w:val="1"/>
      <w:numFmt w:val="decimal"/>
      <w:lvlText w:val="%1.%2.%3.%4"/>
      <w:lvlJc w:val="left"/>
      <w:pPr>
        <w:tabs>
          <w:tab w:val="num" w:pos="720"/>
        </w:tabs>
        <w:ind w:left="0" w:firstLine="0"/>
      </w:pPr>
      <w:rPr>
        <w:rFonts w:ascii="Helvetica" w:hAnsi="Helvetica" w:hint="default"/>
        <w:b/>
        <w:i w:val="0"/>
        <w:sz w:val="22"/>
      </w:rPr>
    </w:lvl>
    <w:lvl w:ilvl="4">
      <w:start w:val="1"/>
      <w:numFmt w:val="decimal"/>
      <w:lvlText w:val="%1.%2.%3.%4.%5"/>
      <w:lvlJc w:val="left"/>
      <w:pPr>
        <w:tabs>
          <w:tab w:val="num" w:pos="1080"/>
        </w:tabs>
        <w:ind w:left="0" w:firstLine="0"/>
      </w:pPr>
      <w:rPr>
        <w:rFonts w:ascii="Helvetica" w:hAnsi="Helvetica" w:hint="default"/>
        <w:b/>
        <w:i w:val="0"/>
        <w:sz w:val="22"/>
      </w:rPr>
    </w:lvl>
    <w:lvl w:ilvl="5">
      <w:start w:val="1"/>
      <w:numFmt w:val="decimal"/>
      <w:lvlText w:val="%1.%2.%3.%4.%5.%6"/>
      <w:lvlJc w:val="left"/>
      <w:pPr>
        <w:tabs>
          <w:tab w:val="num" w:pos="1080"/>
        </w:tabs>
        <w:ind w:left="0" w:firstLine="0"/>
      </w:pPr>
      <w:rPr>
        <w:rFonts w:ascii="Helvetica" w:hAnsi="Helvetica" w:hint="default"/>
        <w:b/>
        <w:i w:val="0"/>
        <w:sz w:val="22"/>
      </w:rPr>
    </w:lvl>
    <w:lvl w:ilvl="6">
      <w:start w:val="1"/>
      <w:numFmt w:val="decimal"/>
      <w:lvlText w:val="%1.%2.%3.%4.%5.%6.%7"/>
      <w:lvlJc w:val="left"/>
      <w:pPr>
        <w:tabs>
          <w:tab w:val="num" w:pos="1440"/>
        </w:tabs>
        <w:ind w:left="0" w:firstLine="0"/>
      </w:pPr>
      <w:rPr>
        <w:rFonts w:ascii="Helvetica" w:hAnsi="Helvetica" w:hint="default"/>
        <w:b/>
        <w:i w:val="0"/>
        <w:sz w:val="22"/>
      </w:rPr>
    </w:lvl>
    <w:lvl w:ilvl="7">
      <w:start w:val="1"/>
      <w:numFmt w:val="upperRoman"/>
      <w:pStyle w:val="Heading8"/>
      <w:lvlText w:val="%8"/>
      <w:lvlJc w:val="left"/>
      <w:pPr>
        <w:tabs>
          <w:tab w:val="num" w:pos="720"/>
        </w:tabs>
        <w:ind w:left="0" w:firstLine="0"/>
      </w:pPr>
      <w:rPr>
        <w:rFonts w:ascii="Helvetica" w:hAnsi="Helvetica" w:hint="default"/>
        <w:b w:val="0"/>
        <w:i w:val="0"/>
        <w:sz w:val="22"/>
      </w:rPr>
    </w:lvl>
    <w:lvl w:ilvl="8">
      <w:start w:val="2"/>
      <w:numFmt w:val="upperRoman"/>
      <w:pStyle w:val="Heading9"/>
      <w:lvlText w:val="%9"/>
      <w:lvlJc w:val="left"/>
      <w:pPr>
        <w:tabs>
          <w:tab w:val="num" w:pos="720"/>
        </w:tabs>
        <w:ind w:left="0" w:firstLine="0"/>
      </w:pPr>
      <w:rPr>
        <w:rFonts w:ascii="Helvetica" w:hAnsi="Helvetica" w:hint="default"/>
        <w:b w:val="0"/>
        <w:i w:val="0"/>
        <w:sz w:val="22"/>
      </w:rPr>
    </w:lvl>
  </w:abstractNum>
  <w:abstractNum w:abstractNumId="25">
    <w:nsid w:val="65A24CBA"/>
    <w:multiLevelType w:val="hybridMultilevel"/>
    <w:tmpl w:val="F7BA1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803177D"/>
    <w:multiLevelType w:val="hybridMultilevel"/>
    <w:tmpl w:val="36D6238A"/>
    <w:lvl w:ilvl="0" w:tplc="2BDE3DCC">
      <w:start w:val="1"/>
      <w:numFmt w:val="decimal"/>
      <w:lvlText w:val="%1."/>
      <w:lvlJc w:val="left"/>
      <w:pPr>
        <w:ind w:left="361" w:hanging="360"/>
      </w:pPr>
      <w:rPr>
        <w:rFonts w:hint="default"/>
      </w:rPr>
    </w:lvl>
    <w:lvl w:ilvl="1" w:tplc="04090019">
      <w:start w:val="1"/>
      <w:numFmt w:val="lowerLetter"/>
      <w:lvlText w:val="%2."/>
      <w:lvlJc w:val="left"/>
      <w:pPr>
        <w:ind w:left="1081" w:hanging="360"/>
      </w:pPr>
    </w:lvl>
    <w:lvl w:ilvl="2" w:tplc="0409001B" w:tentative="1">
      <w:start w:val="1"/>
      <w:numFmt w:val="lowerRoman"/>
      <w:lvlText w:val="%3."/>
      <w:lvlJc w:val="right"/>
      <w:pPr>
        <w:ind w:left="1801" w:hanging="180"/>
      </w:pPr>
    </w:lvl>
    <w:lvl w:ilvl="3" w:tplc="0409000F" w:tentative="1">
      <w:start w:val="1"/>
      <w:numFmt w:val="decimal"/>
      <w:lvlText w:val="%4."/>
      <w:lvlJc w:val="left"/>
      <w:pPr>
        <w:ind w:left="2521" w:hanging="360"/>
      </w:pPr>
    </w:lvl>
    <w:lvl w:ilvl="4" w:tplc="04090019" w:tentative="1">
      <w:start w:val="1"/>
      <w:numFmt w:val="lowerLetter"/>
      <w:lvlText w:val="%5."/>
      <w:lvlJc w:val="left"/>
      <w:pPr>
        <w:ind w:left="3241" w:hanging="360"/>
      </w:pPr>
    </w:lvl>
    <w:lvl w:ilvl="5" w:tplc="0409001B" w:tentative="1">
      <w:start w:val="1"/>
      <w:numFmt w:val="lowerRoman"/>
      <w:lvlText w:val="%6."/>
      <w:lvlJc w:val="right"/>
      <w:pPr>
        <w:ind w:left="3961" w:hanging="180"/>
      </w:pPr>
    </w:lvl>
    <w:lvl w:ilvl="6" w:tplc="0409000F" w:tentative="1">
      <w:start w:val="1"/>
      <w:numFmt w:val="decimal"/>
      <w:lvlText w:val="%7."/>
      <w:lvlJc w:val="left"/>
      <w:pPr>
        <w:ind w:left="4681" w:hanging="360"/>
      </w:pPr>
    </w:lvl>
    <w:lvl w:ilvl="7" w:tplc="04090019" w:tentative="1">
      <w:start w:val="1"/>
      <w:numFmt w:val="lowerLetter"/>
      <w:lvlText w:val="%8."/>
      <w:lvlJc w:val="left"/>
      <w:pPr>
        <w:ind w:left="5401" w:hanging="360"/>
      </w:pPr>
    </w:lvl>
    <w:lvl w:ilvl="8" w:tplc="0409001B" w:tentative="1">
      <w:start w:val="1"/>
      <w:numFmt w:val="lowerRoman"/>
      <w:lvlText w:val="%9."/>
      <w:lvlJc w:val="right"/>
      <w:pPr>
        <w:ind w:left="6121" w:hanging="180"/>
      </w:pPr>
    </w:lvl>
  </w:abstractNum>
  <w:abstractNum w:abstractNumId="27">
    <w:nsid w:val="68280E36"/>
    <w:multiLevelType w:val="hybridMultilevel"/>
    <w:tmpl w:val="F7BA1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BE4612D"/>
    <w:multiLevelType w:val="hybridMultilevel"/>
    <w:tmpl w:val="DE24C5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1D40F58"/>
    <w:multiLevelType w:val="singleLevel"/>
    <w:tmpl w:val="99B2EA26"/>
    <w:lvl w:ilvl="0">
      <w:start w:val="1"/>
      <w:numFmt w:val="lowerLetter"/>
      <w:pStyle w:val="Step1"/>
      <w:lvlText w:val="%1."/>
      <w:lvlJc w:val="left"/>
      <w:pPr>
        <w:ind w:left="720" w:hanging="360"/>
      </w:pPr>
    </w:lvl>
  </w:abstractNum>
  <w:abstractNum w:abstractNumId="30">
    <w:nsid w:val="7934188F"/>
    <w:multiLevelType w:val="hybridMultilevel"/>
    <w:tmpl w:val="BA165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BF06AEF"/>
    <w:multiLevelType w:val="hybridMultilevel"/>
    <w:tmpl w:val="4A6C8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lvlOverride w:ilvl="0">
      <w:lvl w:ilvl="0">
        <w:start w:val="1"/>
        <w:numFmt w:val="bullet"/>
        <w:pStyle w:val="Bulletlist"/>
        <w:lvlText w:val=""/>
        <w:legacy w:legacy="1" w:legacySpace="0" w:legacyIndent="360"/>
        <w:lvlJc w:val="left"/>
        <w:pPr>
          <w:ind w:left="720" w:hanging="360"/>
        </w:pPr>
        <w:rPr>
          <w:rFonts w:ascii="Symbol" w:hAnsi="Symbol" w:hint="default"/>
        </w:rPr>
      </w:lvl>
    </w:lvlOverride>
  </w:num>
  <w:num w:numId="2">
    <w:abstractNumId w:val="14"/>
  </w:num>
  <w:num w:numId="3">
    <w:abstractNumId w:val="3"/>
  </w:num>
  <w:num w:numId="4">
    <w:abstractNumId w:val="24"/>
  </w:num>
  <w:num w:numId="5">
    <w:abstractNumId w:val="0"/>
  </w:num>
  <w:num w:numId="6">
    <w:abstractNumId w:val="11"/>
  </w:num>
  <w:num w:numId="7">
    <w:abstractNumId w:val="29"/>
  </w:num>
  <w:num w:numId="8">
    <w:abstractNumId w:val="5"/>
  </w:num>
  <w:num w:numId="9">
    <w:abstractNumId w:val="1"/>
  </w:num>
  <w:num w:numId="10">
    <w:abstractNumId w:val="17"/>
  </w:num>
  <w:num w:numId="11">
    <w:abstractNumId w:val="13"/>
  </w:num>
  <w:num w:numId="12">
    <w:abstractNumId w:val="30"/>
  </w:num>
  <w:num w:numId="13">
    <w:abstractNumId w:val="7"/>
  </w:num>
  <w:num w:numId="14">
    <w:abstractNumId w:val="23"/>
  </w:num>
  <w:num w:numId="15">
    <w:abstractNumId w:val="6"/>
  </w:num>
  <w:num w:numId="16">
    <w:abstractNumId w:val="21"/>
  </w:num>
  <w:num w:numId="17">
    <w:abstractNumId w:val="15"/>
  </w:num>
  <w:num w:numId="18">
    <w:abstractNumId w:val="10"/>
  </w:num>
  <w:num w:numId="19">
    <w:abstractNumId w:val="9"/>
  </w:num>
  <w:num w:numId="20">
    <w:abstractNumId w:val="2"/>
  </w:num>
  <w:num w:numId="21">
    <w:abstractNumId w:val="22"/>
  </w:num>
  <w:num w:numId="22">
    <w:abstractNumId w:val="18"/>
  </w:num>
  <w:num w:numId="23">
    <w:abstractNumId w:val="26"/>
  </w:num>
  <w:num w:numId="24">
    <w:abstractNumId w:val="19"/>
  </w:num>
  <w:num w:numId="25">
    <w:abstractNumId w:val="28"/>
  </w:num>
  <w:num w:numId="26">
    <w:abstractNumId w:val="25"/>
  </w:num>
  <w:num w:numId="27">
    <w:abstractNumId w:val="20"/>
  </w:num>
  <w:num w:numId="28">
    <w:abstractNumId w:val="27"/>
  </w:num>
  <w:num w:numId="29">
    <w:abstractNumId w:val="12"/>
  </w:num>
  <w:num w:numId="30">
    <w:abstractNumId w:val="16"/>
  </w:num>
  <w:num w:numId="31">
    <w:abstractNumId w:val="8"/>
  </w:num>
  <w:num w:numId="32">
    <w:abstractNumId w:val="3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0A2C"/>
    <w:rsid w:val="00000F40"/>
    <w:rsid w:val="00001875"/>
    <w:rsid w:val="00010207"/>
    <w:rsid w:val="00011249"/>
    <w:rsid w:val="00012CE2"/>
    <w:rsid w:val="00014A7B"/>
    <w:rsid w:val="00020900"/>
    <w:rsid w:val="000231B2"/>
    <w:rsid w:val="00031D0A"/>
    <w:rsid w:val="00036724"/>
    <w:rsid w:val="00036AA8"/>
    <w:rsid w:val="00042968"/>
    <w:rsid w:val="000429B4"/>
    <w:rsid w:val="00044B2A"/>
    <w:rsid w:val="00046797"/>
    <w:rsid w:val="00055A57"/>
    <w:rsid w:val="00072E4A"/>
    <w:rsid w:val="00083D38"/>
    <w:rsid w:val="00083E00"/>
    <w:rsid w:val="000867F7"/>
    <w:rsid w:val="00092F93"/>
    <w:rsid w:val="00095477"/>
    <w:rsid w:val="00096315"/>
    <w:rsid w:val="00096AFB"/>
    <w:rsid w:val="00096F8C"/>
    <w:rsid w:val="000A4DFC"/>
    <w:rsid w:val="000A57AC"/>
    <w:rsid w:val="000A6466"/>
    <w:rsid w:val="000B0038"/>
    <w:rsid w:val="000B0EC5"/>
    <w:rsid w:val="000B6CDD"/>
    <w:rsid w:val="000C0416"/>
    <w:rsid w:val="000C6C89"/>
    <w:rsid w:val="000D12AE"/>
    <w:rsid w:val="000E01A4"/>
    <w:rsid w:val="000E2213"/>
    <w:rsid w:val="000E2CFC"/>
    <w:rsid w:val="000E460D"/>
    <w:rsid w:val="000E5828"/>
    <w:rsid w:val="000F4C0E"/>
    <w:rsid w:val="000F4DDE"/>
    <w:rsid w:val="000F7A15"/>
    <w:rsid w:val="00100CAD"/>
    <w:rsid w:val="00102526"/>
    <w:rsid w:val="00103B52"/>
    <w:rsid w:val="001107A6"/>
    <w:rsid w:val="001115B7"/>
    <w:rsid w:val="0011391D"/>
    <w:rsid w:val="001167F0"/>
    <w:rsid w:val="00121770"/>
    <w:rsid w:val="00131407"/>
    <w:rsid w:val="0013283E"/>
    <w:rsid w:val="0013308C"/>
    <w:rsid w:val="001358B3"/>
    <w:rsid w:val="00147A9C"/>
    <w:rsid w:val="00157B05"/>
    <w:rsid w:val="00157E2B"/>
    <w:rsid w:val="0016064A"/>
    <w:rsid w:val="00171067"/>
    <w:rsid w:val="001778E1"/>
    <w:rsid w:val="0018457C"/>
    <w:rsid w:val="001A5F3D"/>
    <w:rsid w:val="001C1647"/>
    <w:rsid w:val="001C3C4B"/>
    <w:rsid w:val="001C483C"/>
    <w:rsid w:val="001C75D0"/>
    <w:rsid w:val="001D7E38"/>
    <w:rsid w:val="001E1229"/>
    <w:rsid w:val="001E275B"/>
    <w:rsid w:val="001E45DA"/>
    <w:rsid w:val="001E64CF"/>
    <w:rsid w:val="001E7208"/>
    <w:rsid w:val="001F4C1F"/>
    <w:rsid w:val="00202BE7"/>
    <w:rsid w:val="00204113"/>
    <w:rsid w:val="00204355"/>
    <w:rsid w:val="00216400"/>
    <w:rsid w:val="002315C0"/>
    <w:rsid w:val="002342C6"/>
    <w:rsid w:val="002343FC"/>
    <w:rsid w:val="002408F3"/>
    <w:rsid w:val="00240BD7"/>
    <w:rsid w:val="0024532D"/>
    <w:rsid w:val="002561C8"/>
    <w:rsid w:val="00261DA1"/>
    <w:rsid w:val="00263746"/>
    <w:rsid w:val="0027564E"/>
    <w:rsid w:val="00280553"/>
    <w:rsid w:val="00284E49"/>
    <w:rsid w:val="0028516C"/>
    <w:rsid w:val="00290475"/>
    <w:rsid w:val="002922DB"/>
    <w:rsid w:val="00295006"/>
    <w:rsid w:val="0029607D"/>
    <w:rsid w:val="00296F94"/>
    <w:rsid w:val="002A0C59"/>
    <w:rsid w:val="002A3A10"/>
    <w:rsid w:val="002A4B7B"/>
    <w:rsid w:val="002B08C4"/>
    <w:rsid w:val="002B6CDF"/>
    <w:rsid w:val="002B754A"/>
    <w:rsid w:val="002B7BAD"/>
    <w:rsid w:val="002B7D6C"/>
    <w:rsid w:val="002C2B04"/>
    <w:rsid w:val="002C4D4E"/>
    <w:rsid w:val="002C617F"/>
    <w:rsid w:val="002C671D"/>
    <w:rsid w:val="002D34BD"/>
    <w:rsid w:val="002D4B0B"/>
    <w:rsid w:val="002D5272"/>
    <w:rsid w:val="002D57DE"/>
    <w:rsid w:val="002D7992"/>
    <w:rsid w:val="002E666C"/>
    <w:rsid w:val="002E7D5D"/>
    <w:rsid w:val="002F1DE3"/>
    <w:rsid w:val="00302BFF"/>
    <w:rsid w:val="00304442"/>
    <w:rsid w:val="00310D32"/>
    <w:rsid w:val="00312265"/>
    <w:rsid w:val="003122B6"/>
    <w:rsid w:val="0032279F"/>
    <w:rsid w:val="003416FD"/>
    <w:rsid w:val="003426CD"/>
    <w:rsid w:val="0034331C"/>
    <w:rsid w:val="00346911"/>
    <w:rsid w:val="0035003D"/>
    <w:rsid w:val="00355CA2"/>
    <w:rsid w:val="003634CA"/>
    <w:rsid w:val="003654C9"/>
    <w:rsid w:val="003669B1"/>
    <w:rsid w:val="0037205E"/>
    <w:rsid w:val="00375C9D"/>
    <w:rsid w:val="00376B26"/>
    <w:rsid w:val="00376C52"/>
    <w:rsid w:val="00377666"/>
    <w:rsid w:val="00382E73"/>
    <w:rsid w:val="00383D54"/>
    <w:rsid w:val="003843E1"/>
    <w:rsid w:val="003853C8"/>
    <w:rsid w:val="003900DB"/>
    <w:rsid w:val="0039538E"/>
    <w:rsid w:val="003A5B37"/>
    <w:rsid w:val="003B584E"/>
    <w:rsid w:val="003B5E90"/>
    <w:rsid w:val="003C4EBF"/>
    <w:rsid w:val="003D119B"/>
    <w:rsid w:val="003D379F"/>
    <w:rsid w:val="003D3B2D"/>
    <w:rsid w:val="003D5441"/>
    <w:rsid w:val="003D5993"/>
    <w:rsid w:val="003D697D"/>
    <w:rsid w:val="003D78C5"/>
    <w:rsid w:val="003D7BD3"/>
    <w:rsid w:val="00400043"/>
    <w:rsid w:val="00401679"/>
    <w:rsid w:val="00404F04"/>
    <w:rsid w:val="00406FFC"/>
    <w:rsid w:val="00413825"/>
    <w:rsid w:val="00415E9C"/>
    <w:rsid w:val="004250B2"/>
    <w:rsid w:val="004271C8"/>
    <w:rsid w:val="00430121"/>
    <w:rsid w:val="004328D0"/>
    <w:rsid w:val="00433536"/>
    <w:rsid w:val="004336D6"/>
    <w:rsid w:val="004341CF"/>
    <w:rsid w:val="00437CD8"/>
    <w:rsid w:val="00441774"/>
    <w:rsid w:val="00441D19"/>
    <w:rsid w:val="00442034"/>
    <w:rsid w:val="00442045"/>
    <w:rsid w:val="00442709"/>
    <w:rsid w:val="00443ECC"/>
    <w:rsid w:val="00452847"/>
    <w:rsid w:val="00452FD8"/>
    <w:rsid w:val="00472F8C"/>
    <w:rsid w:val="0049199F"/>
    <w:rsid w:val="00491A2E"/>
    <w:rsid w:val="0049274B"/>
    <w:rsid w:val="004A459C"/>
    <w:rsid w:val="004A484A"/>
    <w:rsid w:val="004A7458"/>
    <w:rsid w:val="004B440B"/>
    <w:rsid w:val="004B59D0"/>
    <w:rsid w:val="004C166A"/>
    <w:rsid w:val="004C2177"/>
    <w:rsid w:val="004C36E3"/>
    <w:rsid w:val="004D013B"/>
    <w:rsid w:val="004D195E"/>
    <w:rsid w:val="004D6692"/>
    <w:rsid w:val="004E2DE9"/>
    <w:rsid w:val="004E3436"/>
    <w:rsid w:val="004E502A"/>
    <w:rsid w:val="004F04EF"/>
    <w:rsid w:val="004F0888"/>
    <w:rsid w:val="004F0AE6"/>
    <w:rsid w:val="004F1D35"/>
    <w:rsid w:val="004F352B"/>
    <w:rsid w:val="004F76D8"/>
    <w:rsid w:val="0050228F"/>
    <w:rsid w:val="00502C3B"/>
    <w:rsid w:val="005079F3"/>
    <w:rsid w:val="00513D74"/>
    <w:rsid w:val="005167A4"/>
    <w:rsid w:val="00516E0F"/>
    <w:rsid w:val="00517B41"/>
    <w:rsid w:val="00521F2C"/>
    <w:rsid w:val="00523C5F"/>
    <w:rsid w:val="0052761B"/>
    <w:rsid w:val="00532BC0"/>
    <w:rsid w:val="005362F5"/>
    <w:rsid w:val="005528D5"/>
    <w:rsid w:val="0055504E"/>
    <w:rsid w:val="00557322"/>
    <w:rsid w:val="00557EDD"/>
    <w:rsid w:val="0056082A"/>
    <w:rsid w:val="00566AE2"/>
    <w:rsid w:val="00570BE9"/>
    <w:rsid w:val="00574AE7"/>
    <w:rsid w:val="0058436B"/>
    <w:rsid w:val="005845B0"/>
    <w:rsid w:val="00584F81"/>
    <w:rsid w:val="00592764"/>
    <w:rsid w:val="00594E73"/>
    <w:rsid w:val="00596629"/>
    <w:rsid w:val="00596F7B"/>
    <w:rsid w:val="00597E12"/>
    <w:rsid w:val="005A7EDD"/>
    <w:rsid w:val="005B0210"/>
    <w:rsid w:val="005B1E51"/>
    <w:rsid w:val="005B2B28"/>
    <w:rsid w:val="005B2C57"/>
    <w:rsid w:val="005C0177"/>
    <w:rsid w:val="005C0D7F"/>
    <w:rsid w:val="005C2A04"/>
    <w:rsid w:val="005C4D9D"/>
    <w:rsid w:val="005E1BDD"/>
    <w:rsid w:val="005F0273"/>
    <w:rsid w:val="005F4B48"/>
    <w:rsid w:val="005F5F7C"/>
    <w:rsid w:val="005F66D2"/>
    <w:rsid w:val="0060458A"/>
    <w:rsid w:val="00604B51"/>
    <w:rsid w:val="006057B3"/>
    <w:rsid w:val="00606789"/>
    <w:rsid w:val="00610CBC"/>
    <w:rsid w:val="00612308"/>
    <w:rsid w:val="00627184"/>
    <w:rsid w:val="00630A2C"/>
    <w:rsid w:val="00631070"/>
    <w:rsid w:val="00632614"/>
    <w:rsid w:val="006336EC"/>
    <w:rsid w:val="00633746"/>
    <w:rsid w:val="006350C6"/>
    <w:rsid w:val="00641332"/>
    <w:rsid w:val="00642548"/>
    <w:rsid w:val="0064368B"/>
    <w:rsid w:val="006503BB"/>
    <w:rsid w:val="00665FA4"/>
    <w:rsid w:val="00666364"/>
    <w:rsid w:val="00670A34"/>
    <w:rsid w:val="00671FF6"/>
    <w:rsid w:val="00672B52"/>
    <w:rsid w:val="00672FD9"/>
    <w:rsid w:val="006801ED"/>
    <w:rsid w:val="00680D94"/>
    <w:rsid w:val="00683990"/>
    <w:rsid w:val="00686CB7"/>
    <w:rsid w:val="00690467"/>
    <w:rsid w:val="006925A6"/>
    <w:rsid w:val="006964D9"/>
    <w:rsid w:val="006A1C4C"/>
    <w:rsid w:val="006A2F95"/>
    <w:rsid w:val="006A4896"/>
    <w:rsid w:val="006B6883"/>
    <w:rsid w:val="006C06AB"/>
    <w:rsid w:val="006C2270"/>
    <w:rsid w:val="006C7B0B"/>
    <w:rsid w:val="006C7F88"/>
    <w:rsid w:val="006D1F30"/>
    <w:rsid w:val="006D2571"/>
    <w:rsid w:val="006D68C1"/>
    <w:rsid w:val="006D6E89"/>
    <w:rsid w:val="006E0E82"/>
    <w:rsid w:val="006E1AD1"/>
    <w:rsid w:val="006E3D20"/>
    <w:rsid w:val="006E469C"/>
    <w:rsid w:val="006F0316"/>
    <w:rsid w:val="006F48F5"/>
    <w:rsid w:val="006F6F8E"/>
    <w:rsid w:val="00702ADD"/>
    <w:rsid w:val="00705E2B"/>
    <w:rsid w:val="00706084"/>
    <w:rsid w:val="007079E9"/>
    <w:rsid w:val="0071016E"/>
    <w:rsid w:val="00711810"/>
    <w:rsid w:val="0071448D"/>
    <w:rsid w:val="00716240"/>
    <w:rsid w:val="0071753D"/>
    <w:rsid w:val="00717D1C"/>
    <w:rsid w:val="00727295"/>
    <w:rsid w:val="00727BDA"/>
    <w:rsid w:val="00735C76"/>
    <w:rsid w:val="00744EB0"/>
    <w:rsid w:val="00747A89"/>
    <w:rsid w:val="00750A14"/>
    <w:rsid w:val="007547D9"/>
    <w:rsid w:val="007557C3"/>
    <w:rsid w:val="007557D9"/>
    <w:rsid w:val="00755C35"/>
    <w:rsid w:val="00760251"/>
    <w:rsid w:val="007706BD"/>
    <w:rsid w:val="007732BE"/>
    <w:rsid w:val="00777FAA"/>
    <w:rsid w:val="00781F2A"/>
    <w:rsid w:val="00792A2A"/>
    <w:rsid w:val="007940C2"/>
    <w:rsid w:val="007A077F"/>
    <w:rsid w:val="007A30DA"/>
    <w:rsid w:val="007A3C00"/>
    <w:rsid w:val="007A5B62"/>
    <w:rsid w:val="007B0CE8"/>
    <w:rsid w:val="007B1357"/>
    <w:rsid w:val="007B2008"/>
    <w:rsid w:val="007B3FF7"/>
    <w:rsid w:val="007B537C"/>
    <w:rsid w:val="007B595A"/>
    <w:rsid w:val="007B68D0"/>
    <w:rsid w:val="007C22F7"/>
    <w:rsid w:val="007C6CE7"/>
    <w:rsid w:val="007C7469"/>
    <w:rsid w:val="007D4289"/>
    <w:rsid w:val="007D4946"/>
    <w:rsid w:val="007D56AC"/>
    <w:rsid w:val="007E17B4"/>
    <w:rsid w:val="007E19F9"/>
    <w:rsid w:val="007E323D"/>
    <w:rsid w:val="007E46CE"/>
    <w:rsid w:val="007E656E"/>
    <w:rsid w:val="007E6F33"/>
    <w:rsid w:val="007F21A0"/>
    <w:rsid w:val="007F3FE1"/>
    <w:rsid w:val="008053BD"/>
    <w:rsid w:val="00805D19"/>
    <w:rsid w:val="008100F6"/>
    <w:rsid w:val="0081116C"/>
    <w:rsid w:val="0081292B"/>
    <w:rsid w:val="00815F23"/>
    <w:rsid w:val="008160DB"/>
    <w:rsid w:val="00820C53"/>
    <w:rsid w:val="00820F6E"/>
    <w:rsid w:val="008312D5"/>
    <w:rsid w:val="008319BC"/>
    <w:rsid w:val="008342AD"/>
    <w:rsid w:val="0083737A"/>
    <w:rsid w:val="00837A61"/>
    <w:rsid w:val="00847069"/>
    <w:rsid w:val="008532B5"/>
    <w:rsid w:val="0085724C"/>
    <w:rsid w:val="0086433B"/>
    <w:rsid w:val="00867669"/>
    <w:rsid w:val="008714E9"/>
    <w:rsid w:val="00872B5A"/>
    <w:rsid w:val="00875CEE"/>
    <w:rsid w:val="00882CB6"/>
    <w:rsid w:val="0088315E"/>
    <w:rsid w:val="008841BA"/>
    <w:rsid w:val="00891B75"/>
    <w:rsid w:val="0089452B"/>
    <w:rsid w:val="00894FF4"/>
    <w:rsid w:val="00895BC7"/>
    <w:rsid w:val="008A5019"/>
    <w:rsid w:val="008A7A91"/>
    <w:rsid w:val="008B01B9"/>
    <w:rsid w:val="008B1BB7"/>
    <w:rsid w:val="008B30CB"/>
    <w:rsid w:val="008B46C5"/>
    <w:rsid w:val="008B5D7D"/>
    <w:rsid w:val="008B64D0"/>
    <w:rsid w:val="008B65A1"/>
    <w:rsid w:val="008D5B14"/>
    <w:rsid w:val="008D7D83"/>
    <w:rsid w:val="008E47C3"/>
    <w:rsid w:val="008E6D4E"/>
    <w:rsid w:val="008F2BDB"/>
    <w:rsid w:val="008F577C"/>
    <w:rsid w:val="008F6A1E"/>
    <w:rsid w:val="008F6AB1"/>
    <w:rsid w:val="00915A26"/>
    <w:rsid w:val="00915C67"/>
    <w:rsid w:val="00916EFA"/>
    <w:rsid w:val="009201AC"/>
    <w:rsid w:val="0092070B"/>
    <w:rsid w:val="00920BC8"/>
    <w:rsid w:val="0092613F"/>
    <w:rsid w:val="0094042E"/>
    <w:rsid w:val="00945146"/>
    <w:rsid w:val="00946296"/>
    <w:rsid w:val="00963886"/>
    <w:rsid w:val="00963E80"/>
    <w:rsid w:val="009736A8"/>
    <w:rsid w:val="009740EB"/>
    <w:rsid w:val="0097587F"/>
    <w:rsid w:val="00980BB0"/>
    <w:rsid w:val="0098275A"/>
    <w:rsid w:val="0098524B"/>
    <w:rsid w:val="00985B63"/>
    <w:rsid w:val="00991145"/>
    <w:rsid w:val="00991FE6"/>
    <w:rsid w:val="00992941"/>
    <w:rsid w:val="00992E0F"/>
    <w:rsid w:val="00994E52"/>
    <w:rsid w:val="00995D5E"/>
    <w:rsid w:val="00997695"/>
    <w:rsid w:val="009A337A"/>
    <w:rsid w:val="009A3E7B"/>
    <w:rsid w:val="009A5163"/>
    <w:rsid w:val="009A5BE1"/>
    <w:rsid w:val="009A6E4D"/>
    <w:rsid w:val="009A7DBC"/>
    <w:rsid w:val="009B1E15"/>
    <w:rsid w:val="009B50D8"/>
    <w:rsid w:val="009B6CA7"/>
    <w:rsid w:val="009C2BC5"/>
    <w:rsid w:val="009C45FF"/>
    <w:rsid w:val="009C7B99"/>
    <w:rsid w:val="009D02B3"/>
    <w:rsid w:val="009D31C9"/>
    <w:rsid w:val="009D6B3A"/>
    <w:rsid w:val="009D73C0"/>
    <w:rsid w:val="009D7AC6"/>
    <w:rsid w:val="009E0541"/>
    <w:rsid w:val="00A02AFE"/>
    <w:rsid w:val="00A03A5C"/>
    <w:rsid w:val="00A05606"/>
    <w:rsid w:val="00A07C5B"/>
    <w:rsid w:val="00A07D8A"/>
    <w:rsid w:val="00A13A34"/>
    <w:rsid w:val="00A15C7C"/>
    <w:rsid w:val="00A21602"/>
    <w:rsid w:val="00A219C8"/>
    <w:rsid w:val="00A237E2"/>
    <w:rsid w:val="00A359C3"/>
    <w:rsid w:val="00A4164B"/>
    <w:rsid w:val="00A463A0"/>
    <w:rsid w:val="00A467D3"/>
    <w:rsid w:val="00A47861"/>
    <w:rsid w:val="00A509E8"/>
    <w:rsid w:val="00A57978"/>
    <w:rsid w:val="00A60E99"/>
    <w:rsid w:val="00A61B34"/>
    <w:rsid w:val="00A61EEF"/>
    <w:rsid w:val="00A63F43"/>
    <w:rsid w:val="00A6671F"/>
    <w:rsid w:val="00A66985"/>
    <w:rsid w:val="00A75F01"/>
    <w:rsid w:val="00A760C8"/>
    <w:rsid w:val="00A77CED"/>
    <w:rsid w:val="00A831DC"/>
    <w:rsid w:val="00A85CDC"/>
    <w:rsid w:val="00A866FB"/>
    <w:rsid w:val="00A934C3"/>
    <w:rsid w:val="00A947A1"/>
    <w:rsid w:val="00AA300D"/>
    <w:rsid w:val="00AA384F"/>
    <w:rsid w:val="00AA5703"/>
    <w:rsid w:val="00AA7CC9"/>
    <w:rsid w:val="00AB054F"/>
    <w:rsid w:val="00AB1CB5"/>
    <w:rsid w:val="00AB427D"/>
    <w:rsid w:val="00AB7B91"/>
    <w:rsid w:val="00AC151D"/>
    <w:rsid w:val="00AC2A80"/>
    <w:rsid w:val="00AD0ADE"/>
    <w:rsid w:val="00AD190B"/>
    <w:rsid w:val="00AD1C32"/>
    <w:rsid w:val="00AD1F40"/>
    <w:rsid w:val="00AD2FFC"/>
    <w:rsid w:val="00AD4085"/>
    <w:rsid w:val="00AD5593"/>
    <w:rsid w:val="00AD65B4"/>
    <w:rsid w:val="00AD75BC"/>
    <w:rsid w:val="00AE0472"/>
    <w:rsid w:val="00AE0C32"/>
    <w:rsid w:val="00AE1715"/>
    <w:rsid w:val="00AE1C90"/>
    <w:rsid w:val="00AE3A4F"/>
    <w:rsid w:val="00AE5224"/>
    <w:rsid w:val="00AF10A3"/>
    <w:rsid w:val="00AF1C1A"/>
    <w:rsid w:val="00AF75B5"/>
    <w:rsid w:val="00B00E04"/>
    <w:rsid w:val="00B02274"/>
    <w:rsid w:val="00B0393E"/>
    <w:rsid w:val="00B11DBA"/>
    <w:rsid w:val="00B13747"/>
    <w:rsid w:val="00B179C9"/>
    <w:rsid w:val="00B204E3"/>
    <w:rsid w:val="00B2083A"/>
    <w:rsid w:val="00B269A6"/>
    <w:rsid w:val="00B333BB"/>
    <w:rsid w:val="00B43760"/>
    <w:rsid w:val="00B44516"/>
    <w:rsid w:val="00B45B03"/>
    <w:rsid w:val="00B57E88"/>
    <w:rsid w:val="00B64E7A"/>
    <w:rsid w:val="00B6684B"/>
    <w:rsid w:val="00B66FF1"/>
    <w:rsid w:val="00B71326"/>
    <w:rsid w:val="00B72CCA"/>
    <w:rsid w:val="00B743B2"/>
    <w:rsid w:val="00B77970"/>
    <w:rsid w:val="00B82DC0"/>
    <w:rsid w:val="00B847D4"/>
    <w:rsid w:val="00B85F1D"/>
    <w:rsid w:val="00B86096"/>
    <w:rsid w:val="00B87942"/>
    <w:rsid w:val="00B90471"/>
    <w:rsid w:val="00B91AE6"/>
    <w:rsid w:val="00B9244F"/>
    <w:rsid w:val="00B94B3B"/>
    <w:rsid w:val="00B969FA"/>
    <w:rsid w:val="00BA1584"/>
    <w:rsid w:val="00BA4D9D"/>
    <w:rsid w:val="00BA69FD"/>
    <w:rsid w:val="00BB1F83"/>
    <w:rsid w:val="00BB52D2"/>
    <w:rsid w:val="00BC0027"/>
    <w:rsid w:val="00BC6A93"/>
    <w:rsid w:val="00BC7C47"/>
    <w:rsid w:val="00BD36D9"/>
    <w:rsid w:val="00BE2540"/>
    <w:rsid w:val="00BE538E"/>
    <w:rsid w:val="00C03499"/>
    <w:rsid w:val="00C05364"/>
    <w:rsid w:val="00C07B3B"/>
    <w:rsid w:val="00C16784"/>
    <w:rsid w:val="00C20FA2"/>
    <w:rsid w:val="00C21A3B"/>
    <w:rsid w:val="00C2539C"/>
    <w:rsid w:val="00C25FC4"/>
    <w:rsid w:val="00C40CEC"/>
    <w:rsid w:val="00C46A73"/>
    <w:rsid w:val="00C527C9"/>
    <w:rsid w:val="00C52E23"/>
    <w:rsid w:val="00C56808"/>
    <w:rsid w:val="00C63581"/>
    <w:rsid w:val="00C65286"/>
    <w:rsid w:val="00C67CCC"/>
    <w:rsid w:val="00C71900"/>
    <w:rsid w:val="00C7422B"/>
    <w:rsid w:val="00C77EBB"/>
    <w:rsid w:val="00C85D98"/>
    <w:rsid w:val="00C948F2"/>
    <w:rsid w:val="00C95F44"/>
    <w:rsid w:val="00C97102"/>
    <w:rsid w:val="00CB0312"/>
    <w:rsid w:val="00CB1D09"/>
    <w:rsid w:val="00CB3914"/>
    <w:rsid w:val="00CB39ED"/>
    <w:rsid w:val="00CB5046"/>
    <w:rsid w:val="00CB6F9C"/>
    <w:rsid w:val="00CD042E"/>
    <w:rsid w:val="00CD27C4"/>
    <w:rsid w:val="00CD342A"/>
    <w:rsid w:val="00CD6E40"/>
    <w:rsid w:val="00CE1962"/>
    <w:rsid w:val="00CE3C75"/>
    <w:rsid w:val="00CF157D"/>
    <w:rsid w:val="00CF2027"/>
    <w:rsid w:val="00CF2938"/>
    <w:rsid w:val="00CF35C4"/>
    <w:rsid w:val="00CF3730"/>
    <w:rsid w:val="00CF3EE0"/>
    <w:rsid w:val="00CF490A"/>
    <w:rsid w:val="00CF54F8"/>
    <w:rsid w:val="00D009DF"/>
    <w:rsid w:val="00D06226"/>
    <w:rsid w:val="00D06B93"/>
    <w:rsid w:val="00D101C1"/>
    <w:rsid w:val="00D11601"/>
    <w:rsid w:val="00D1402B"/>
    <w:rsid w:val="00D24839"/>
    <w:rsid w:val="00D264A1"/>
    <w:rsid w:val="00D36284"/>
    <w:rsid w:val="00D4131C"/>
    <w:rsid w:val="00D41362"/>
    <w:rsid w:val="00D5205C"/>
    <w:rsid w:val="00D55604"/>
    <w:rsid w:val="00D62871"/>
    <w:rsid w:val="00D65233"/>
    <w:rsid w:val="00D732DF"/>
    <w:rsid w:val="00D803DC"/>
    <w:rsid w:val="00D90D32"/>
    <w:rsid w:val="00D92407"/>
    <w:rsid w:val="00D95D7C"/>
    <w:rsid w:val="00D97C98"/>
    <w:rsid w:val="00D97FCC"/>
    <w:rsid w:val="00DA04AF"/>
    <w:rsid w:val="00DA4E77"/>
    <w:rsid w:val="00DA634B"/>
    <w:rsid w:val="00DB5620"/>
    <w:rsid w:val="00DB6EBC"/>
    <w:rsid w:val="00DC416A"/>
    <w:rsid w:val="00DC487E"/>
    <w:rsid w:val="00DC56D4"/>
    <w:rsid w:val="00DC6C52"/>
    <w:rsid w:val="00DD2AC6"/>
    <w:rsid w:val="00DD42B6"/>
    <w:rsid w:val="00DD5890"/>
    <w:rsid w:val="00DD594D"/>
    <w:rsid w:val="00DD72AF"/>
    <w:rsid w:val="00DE05FC"/>
    <w:rsid w:val="00DE1A59"/>
    <w:rsid w:val="00DE65AE"/>
    <w:rsid w:val="00DF4F62"/>
    <w:rsid w:val="00DF6144"/>
    <w:rsid w:val="00E0111B"/>
    <w:rsid w:val="00E019A4"/>
    <w:rsid w:val="00E03276"/>
    <w:rsid w:val="00E07D93"/>
    <w:rsid w:val="00E125B0"/>
    <w:rsid w:val="00E15AF1"/>
    <w:rsid w:val="00E22E91"/>
    <w:rsid w:val="00E24272"/>
    <w:rsid w:val="00E259F9"/>
    <w:rsid w:val="00E32A48"/>
    <w:rsid w:val="00E405AF"/>
    <w:rsid w:val="00E40F1B"/>
    <w:rsid w:val="00E418D4"/>
    <w:rsid w:val="00E51E22"/>
    <w:rsid w:val="00E54BB7"/>
    <w:rsid w:val="00E56746"/>
    <w:rsid w:val="00E57179"/>
    <w:rsid w:val="00E575B9"/>
    <w:rsid w:val="00E57F03"/>
    <w:rsid w:val="00E60342"/>
    <w:rsid w:val="00E625A3"/>
    <w:rsid w:val="00E6331B"/>
    <w:rsid w:val="00E6509B"/>
    <w:rsid w:val="00E70DBB"/>
    <w:rsid w:val="00E71ECC"/>
    <w:rsid w:val="00E754E9"/>
    <w:rsid w:val="00E82776"/>
    <w:rsid w:val="00E84806"/>
    <w:rsid w:val="00E84F41"/>
    <w:rsid w:val="00EA01FA"/>
    <w:rsid w:val="00EA0F72"/>
    <w:rsid w:val="00EA4E8C"/>
    <w:rsid w:val="00EA6174"/>
    <w:rsid w:val="00EB37F6"/>
    <w:rsid w:val="00EB3868"/>
    <w:rsid w:val="00EC019D"/>
    <w:rsid w:val="00EC21CF"/>
    <w:rsid w:val="00EC27BC"/>
    <w:rsid w:val="00EC59B5"/>
    <w:rsid w:val="00ED199B"/>
    <w:rsid w:val="00ED2A6A"/>
    <w:rsid w:val="00ED5E58"/>
    <w:rsid w:val="00ED644D"/>
    <w:rsid w:val="00EE2587"/>
    <w:rsid w:val="00EE39ED"/>
    <w:rsid w:val="00EF282F"/>
    <w:rsid w:val="00EF462A"/>
    <w:rsid w:val="00F02016"/>
    <w:rsid w:val="00F05ED6"/>
    <w:rsid w:val="00F06FA2"/>
    <w:rsid w:val="00F1197E"/>
    <w:rsid w:val="00F123AF"/>
    <w:rsid w:val="00F1262E"/>
    <w:rsid w:val="00F132F2"/>
    <w:rsid w:val="00F13623"/>
    <w:rsid w:val="00F154C3"/>
    <w:rsid w:val="00F22910"/>
    <w:rsid w:val="00F25361"/>
    <w:rsid w:val="00F2631F"/>
    <w:rsid w:val="00F279CC"/>
    <w:rsid w:val="00F354AD"/>
    <w:rsid w:val="00F35C9C"/>
    <w:rsid w:val="00F37ECB"/>
    <w:rsid w:val="00F42D40"/>
    <w:rsid w:val="00F50575"/>
    <w:rsid w:val="00F562F2"/>
    <w:rsid w:val="00F56363"/>
    <w:rsid w:val="00F6500B"/>
    <w:rsid w:val="00F7302A"/>
    <w:rsid w:val="00F815B5"/>
    <w:rsid w:val="00F81B34"/>
    <w:rsid w:val="00F81F45"/>
    <w:rsid w:val="00F83EC2"/>
    <w:rsid w:val="00F84A6E"/>
    <w:rsid w:val="00F84D34"/>
    <w:rsid w:val="00F9766E"/>
    <w:rsid w:val="00F978C3"/>
    <w:rsid w:val="00FA264E"/>
    <w:rsid w:val="00FA3318"/>
    <w:rsid w:val="00FA7823"/>
    <w:rsid w:val="00FA78C5"/>
    <w:rsid w:val="00FB01DA"/>
    <w:rsid w:val="00FB1560"/>
    <w:rsid w:val="00FB2707"/>
    <w:rsid w:val="00FB3E32"/>
    <w:rsid w:val="00FB49E4"/>
    <w:rsid w:val="00FC1D99"/>
    <w:rsid w:val="00FC35ED"/>
    <w:rsid w:val="00FC612D"/>
    <w:rsid w:val="00FC6519"/>
    <w:rsid w:val="00FC7BD1"/>
    <w:rsid w:val="00FE036B"/>
    <w:rsid w:val="00FE3BF7"/>
    <w:rsid w:val="00FF29FF"/>
    <w:rsid w:val="00FF32C1"/>
    <w:rsid w:val="00FF63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GE Inspira Book" w:eastAsia="Times New Roman" w:hAnsi="GE Inspira Book" w:cs="Times New Roman"/>
        <w:sz w:val="24"/>
        <w:szCs w:val="24"/>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9" w:uiPriority="39"/>
    <w:lsdException w:name="Normal Indent" w:qFormat="1"/>
    <w:lsdException w:name="caption" w:qFormat="1"/>
    <w:lsdException w:name="table of figures" w:uiPriority="99"/>
    <w:lsdException w:name="Title" w:qFormat="1"/>
    <w:lsdException w:name="Subtitle" w:qFormat="1"/>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7422B"/>
    <w:pPr>
      <w:spacing w:after="240"/>
    </w:pPr>
  </w:style>
  <w:style w:type="paragraph" w:styleId="Heading1">
    <w:name w:val="heading 1"/>
    <w:basedOn w:val="Normal"/>
    <w:next w:val="Normal"/>
    <w:qFormat/>
    <w:rsid w:val="00290475"/>
    <w:pPr>
      <w:keepNext/>
      <w:numPr>
        <w:numId w:val="3"/>
      </w:numPr>
      <w:tabs>
        <w:tab w:val="left" w:pos="432"/>
      </w:tabs>
      <w:spacing w:before="200" w:after="120"/>
      <w:outlineLvl w:val="0"/>
    </w:pPr>
    <w:rPr>
      <w:b/>
      <w:caps/>
    </w:rPr>
  </w:style>
  <w:style w:type="paragraph" w:styleId="Heading2">
    <w:name w:val="heading 2"/>
    <w:basedOn w:val="Heading1"/>
    <w:next w:val="Normal"/>
    <w:qFormat/>
    <w:rsid w:val="00290475"/>
    <w:pPr>
      <w:numPr>
        <w:ilvl w:val="1"/>
      </w:numPr>
      <w:tabs>
        <w:tab w:val="clear" w:pos="432"/>
        <w:tab w:val="left" w:pos="576"/>
      </w:tabs>
      <w:outlineLvl w:val="1"/>
    </w:pPr>
    <w:rPr>
      <w:caps w:val="0"/>
    </w:rPr>
  </w:style>
  <w:style w:type="paragraph" w:styleId="Heading3">
    <w:name w:val="heading 3"/>
    <w:basedOn w:val="Heading1"/>
    <w:next w:val="Normal"/>
    <w:autoRedefine/>
    <w:qFormat/>
    <w:rsid w:val="00B969FA"/>
    <w:pPr>
      <w:numPr>
        <w:ilvl w:val="2"/>
      </w:numPr>
      <w:tabs>
        <w:tab w:val="clear" w:pos="432"/>
        <w:tab w:val="left" w:pos="720"/>
      </w:tabs>
      <w:outlineLvl w:val="2"/>
    </w:pPr>
    <w:rPr>
      <w:i/>
      <w:caps w:val="0"/>
    </w:rPr>
  </w:style>
  <w:style w:type="paragraph" w:styleId="Heading4">
    <w:name w:val="heading 4"/>
    <w:basedOn w:val="Heading3"/>
    <w:next w:val="Normal"/>
    <w:qFormat/>
    <w:rsid w:val="00290475"/>
    <w:pPr>
      <w:numPr>
        <w:ilvl w:val="3"/>
      </w:numPr>
      <w:tabs>
        <w:tab w:val="left" w:pos="864"/>
      </w:tabs>
      <w:outlineLvl w:val="3"/>
    </w:pPr>
  </w:style>
  <w:style w:type="paragraph" w:styleId="Heading5">
    <w:name w:val="heading 5"/>
    <w:basedOn w:val="Heading3"/>
    <w:next w:val="Normal"/>
    <w:qFormat/>
    <w:rsid w:val="00290475"/>
    <w:pPr>
      <w:numPr>
        <w:ilvl w:val="4"/>
      </w:numPr>
      <w:tabs>
        <w:tab w:val="left" w:pos="1008"/>
      </w:tabs>
      <w:outlineLvl w:val="4"/>
    </w:pPr>
  </w:style>
  <w:style w:type="paragraph" w:styleId="Heading6">
    <w:name w:val="heading 6"/>
    <w:basedOn w:val="Heading3"/>
    <w:next w:val="Normal"/>
    <w:qFormat/>
    <w:rsid w:val="00290475"/>
    <w:pPr>
      <w:numPr>
        <w:ilvl w:val="5"/>
      </w:numPr>
      <w:tabs>
        <w:tab w:val="left" w:pos="1152"/>
      </w:tabs>
      <w:outlineLvl w:val="5"/>
    </w:pPr>
  </w:style>
  <w:style w:type="paragraph" w:styleId="Heading7">
    <w:name w:val="heading 7"/>
    <w:basedOn w:val="Heading3"/>
    <w:next w:val="Normal"/>
    <w:qFormat/>
    <w:rsid w:val="00290475"/>
    <w:pPr>
      <w:numPr>
        <w:ilvl w:val="6"/>
      </w:numPr>
      <w:tabs>
        <w:tab w:val="left" w:pos="1440"/>
      </w:tabs>
      <w:outlineLvl w:val="6"/>
    </w:pPr>
  </w:style>
  <w:style w:type="paragraph" w:styleId="Heading8">
    <w:name w:val="heading 8"/>
    <w:basedOn w:val="Normal"/>
    <w:next w:val="Normal"/>
    <w:qFormat/>
    <w:rsid w:val="00290475"/>
    <w:pPr>
      <w:numPr>
        <w:ilvl w:val="7"/>
        <w:numId w:val="4"/>
      </w:numPr>
      <w:tabs>
        <w:tab w:val="left" w:pos="432"/>
      </w:tabs>
      <w:spacing w:before="240" w:after="60"/>
      <w:outlineLvl w:val="7"/>
    </w:pPr>
    <w:rPr>
      <w:i/>
    </w:rPr>
  </w:style>
  <w:style w:type="paragraph" w:styleId="Heading9">
    <w:name w:val="heading 9"/>
    <w:basedOn w:val="Normal"/>
    <w:next w:val="Normal"/>
    <w:qFormat/>
    <w:rsid w:val="00290475"/>
    <w:pPr>
      <w:numPr>
        <w:ilvl w:val="8"/>
        <w:numId w:val="4"/>
      </w:numPr>
      <w:tabs>
        <w:tab w:val="left" w:pos="432"/>
      </w:tabs>
      <w:spacing w:before="240" w:after="60"/>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90475"/>
    <w:pPr>
      <w:tabs>
        <w:tab w:val="left" w:pos="7200"/>
      </w:tabs>
    </w:pPr>
  </w:style>
  <w:style w:type="paragraph" w:styleId="Footer">
    <w:name w:val="footer"/>
    <w:basedOn w:val="Normal"/>
    <w:rsid w:val="00290475"/>
    <w:pPr>
      <w:tabs>
        <w:tab w:val="center" w:pos="4320"/>
        <w:tab w:val="right" w:pos="8640"/>
      </w:tabs>
    </w:pPr>
  </w:style>
  <w:style w:type="paragraph" w:styleId="Caption">
    <w:name w:val="caption"/>
    <w:basedOn w:val="Normal"/>
    <w:next w:val="Normal"/>
    <w:qFormat/>
    <w:rsid w:val="00290475"/>
    <w:pPr>
      <w:spacing w:before="120" w:after="120"/>
      <w:jc w:val="center"/>
    </w:pPr>
  </w:style>
  <w:style w:type="paragraph" w:customStyle="1" w:styleId="DistStmt">
    <w:name w:val="Dist Stmt"/>
    <w:basedOn w:val="Normal"/>
    <w:rsid w:val="004250B2"/>
    <w:pPr>
      <w:autoSpaceDE w:val="0"/>
      <w:autoSpaceDN w:val="0"/>
      <w:adjustRightInd w:val="0"/>
    </w:pPr>
    <w:rPr>
      <w:rFonts w:ascii="Arial" w:hAnsi="Arial" w:cs="Arial"/>
      <w:bCs/>
      <w:sz w:val="16"/>
      <w:szCs w:val="16"/>
    </w:rPr>
  </w:style>
  <w:style w:type="paragraph" w:styleId="TableofFigures">
    <w:name w:val="table of figures"/>
    <w:basedOn w:val="NoSpacing"/>
    <w:next w:val="Normal"/>
    <w:uiPriority w:val="99"/>
    <w:rsid w:val="00837A61"/>
    <w:pPr>
      <w:tabs>
        <w:tab w:val="left" w:pos="1656"/>
        <w:tab w:val="right" w:pos="9360"/>
      </w:tabs>
      <w:ind w:left="440" w:hanging="440"/>
    </w:pPr>
  </w:style>
  <w:style w:type="paragraph" w:styleId="Title">
    <w:name w:val="Title"/>
    <w:basedOn w:val="Normal"/>
    <w:qFormat/>
    <w:rsid w:val="00290475"/>
    <w:pPr>
      <w:spacing w:after="60"/>
    </w:pPr>
    <w:rPr>
      <w:bCs/>
      <w:kern w:val="28"/>
      <w:sz w:val="40"/>
      <w:szCs w:val="40"/>
    </w:rPr>
  </w:style>
  <w:style w:type="paragraph" w:styleId="TOC1">
    <w:name w:val="toc 1"/>
    <w:basedOn w:val="Normal"/>
    <w:next w:val="Normal"/>
    <w:uiPriority w:val="39"/>
    <w:rsid w:val="00837A61"/>
    <w:pPr>
      <w:tabs>
        <w:tab w:val="left" w:pos="1656"/>
        <w:tab w:val="right" w:pos="9360"/>
      </w:tabs>
      <w:spacing w:after="0"/>
      <w:ind w:left="1656" w:right="432" w:hanging="1656"/>
    </w:pPr>
    <w:rPr>
      <w:caps/>
      <w:noProof/>
    </w:rPr>
  </w:style>
  <w:style w:type="paragraph" w:styleId="TOC2">
    <w:name w:val="toc 2"/>
    <w:basedOn w:val="TOC1"/>
    <w:next w:val="Normal"/>
    <w:uiPriority w:val="39"/>
    <w:rsid w:val="00437CD8"/>
    <w:rPr>
      <w:caps w:val="0"/>
    </w:rPr>
  </w:style>
  <w:style w:type="paragraph" w:styleId="TOC3">
    <w:name w:val="toc 3"/>
    <w:basedOn w:val="TOC2"/>
    <w:next w:val="Normal"/>
    <w:uiPriority w:val="39"/>
    <w:rsid w:val="00437CD8"/>
  </w:style>
  <w:style w:type="paragraph" w:styleId="TOC4">
    <w:name w:val="toc 4"/>
    <w:basedOn w:val="TOC2"/>
    <w:next w:val="Normal"/>
    <w:uiPriority w:val="39"/>
    <w:rsid w:val="00437CD8"/>
  </w:style>
  <w:style w:type="paragraph" w:styleId="TOC5">
    <w:name w:val="toc 5"/>
    <w:basedOn w:val="TOC2"/>
    <w:next w:val="Normal"/>
    <w:uiPriority w:val="39"/>
    <w:rsid w:val="00437CD8"/>
  </w:style>
  <w:style w:type="paragraph" w:styleId="TOC6">
    <w:name w:val="toc 6"/>
    <w:basedOn w:val="TOC2"/>
    <w:next w:val="Normal"/>
    <w:uiPriority w:val="39"/>
    <w:rsid w:val="00437CD8"/>
  </w:style>
  <w:style w:type="paragraph" w:styleId="TOC7">
    <w:name w:val="toc 7"/>
    <w:basedOn w:val="TOC2"/>
    <w:next w:val="Normal"/>
    <w:uiPriority w:val="39"/>
    <w:rsid w:val="00437CD8"/>
  </w:style>
  <w:style w:type="paragraph" w:styleId="TOC8">
    <w:name w:val="toc 8"/>
    <w:basedOn w:val="Normal"/>
    <w:next w:val="Normal"/>
    <w:semiHidden/>
    <w:rsid w:val="00437CD8"/>
    <w:pPr>
      <w:tabs>
        <w:tab w:val="right" w:leader="dot" w:pos="8640"/>
      </w:tabs>
      <w:ind w:left="1540"/>
    </w:pPr>
    <w:rPr>
      <w:rFonts w:ascii="Times" w:hAnsi="Times"/>
    </w:rPr>
  </w:style>
  <w:style w:type="paragraph" w:styleId="TOC9">
    <w:name w:val="toc 9"/>
    <w:basedOn w:val="TOC1"/>
    <w:next w:val="Normal"/>
    <w:uiPriority w:val="39"/>
    <w:rsid w:val="00837A61"/>
    <w:pPr>
      <w:tabs>
        <w:tab w:val="clear" w:pos="1656"/>
      </w:tabs>
      <w:ind w:left="0" w:firstLine="0"/>
    </w:pPr>
  </w:style>
  <w:style w:type="paragraph" w:customStyle="1" w:styleId="APPTOC">
    <w:name w:val="APP:TOC"/>
    <w:basedOn w:val="Normal"/>
    <w:rsid w:val="00837A61"/>
    <w:pPr>
      <w:tabs>
        <w:tab w:val="right" w:pos="9360"/>
      </w:tabs>
    </w:pPr>
    <w:rPr>
      <w:caps/>
      <w:noProof/>
    </w:rPr>
  </w:style>
  <w:style w:type="paragraph" w:customStyle="1" w:styleId="Step1">
    <w:name w:val="Step:1"/>
    <w:basedOn w:val="Normal"/>
    <w:rsid w:val="001E275B"/>
    <w:pPr>
      <w:numPr>
        <w:numId w:val="7"/>
      </w:numPr>
      <w:spacing w:after="120"/>
    </w:pPr>
  </w:style>
  <w:style w:type="paragraph" w:customStyle="1" w:styleId="Step2">
    <w:name w:val="Step:2"/>
    <w:basedOn w:val="Normal"/>
    <w:rsid w:val="00401679"/>
    <w:pPr>
      <w:numPr>
        <w:numId w:val="13"/>
      </w:numPr>
      <w:spacing w:after="120"/>
    </w:pPr>
  </w:style>
  <w:style w:type="paragraph" w:customStyle="1" w:styleId="Step3">
    <w:name w:val="Step:3"/>
    <w:basedOn w:val="Normal"/>
    <w:rsid w:val="00290475"/>
    <w:pPr>
      <w:spacing w:after="120"/>
      <w:ind w:left="1440" w:hanging="360"/>
    </w:pPr>
  </w:style>
  <w:style w:type="paragraph" w:customStyle="1" w:styleId="Address">
    <w:name w:val="Address"/>
    <w:basedOn w:val="Normal"/>
    <w:pPr>
      <w:jc w:val="center"/>
    </w:pPr>
  </w:style>
  <w:style w:type="paragraph" w:customStyle="1" w:styleId="TOCheader">
    <w:name w:val="TOC:header"/>
    <w:basedOn w:val="Normal"/>
    <w:pPr>
      <w:tabs>
        <w:tab w:val="right" w:pos="9360"/>
      </w:tabs>
      <w:spacing w:before="120"/>
    </w:pPr>
    <w:rPr>
      <w:b/>
    </w:rPr>
  </w:style>
  <w:style w:type="paragraph" w:customStyle="1" w:styleId="TOCtitle">
    <w:name w:val="TOC:title"/>
    <w:basedOn w:val="Normal"/>
    <w:pPr>
      <w:spacing w:before="240" w:after="120"/>
      <w:jc w:val="center"/>
    </w:pPr>
    <w:rPr>
      <w:b/>
      <w:caps/>
    </w:rPr>
  </w:style>
  <w:style w:type="paragraph" w:customStyle="1" w:styleId="RevHist">
    <w:name w:val="Rev Hist"/>
    <w:rsid w:val="00290475"/>
    <w:pPr>
      <w:jc w:val="center"/>
    </w:pPr>
    <w:rPr>
      <w:rFonts w:ascii="Helvetica" w:hAnsi="Helvetica"/>
      <w:b/>
      <w:noProof/>
      <w:sz w:val="22"/>
    </w:rPr>
  </w:style>
  <w:style w:type="paragraph" w:customStyle="1" w:styleId="Bulletlist">
    <w:name w:val="Bullet:list"/>
    <w:basedOn w:val="Normal"/>
    <w:rsid w:val="00290475"/>
    <w:pPr>
      <w:numPr>
        <w:numId w:val="1"/>
      </w:numPr>
      <w:spacing w:after="120"/>
    </w:pPr>
  </w:style>
  <w:style w:type="paragraph" w:customStyle="1" w:styleId="Numberlist">
    <w:name w:val="Number:list"/>
    <w:basedOn w:val="Normal"/>
    <w:rsid w:val="00290475"/>
    <w:pPr>
      <w:widowControl w:val="0"/>
      <w:numPr>
        <w:numId w:val="6"/>
      </w:numPr>
      <w:tabs>
        <w:tab w:val="left" w:pos="720"/>
      </w:tabs>
      <w:spacing w:after="120"/>
    </w:pPr>
  </w:style>
  <w:style w:type="paragraph" w:customStyle="1" w:styleId="APPheader">
    <w:name w:val="APP:header"/>
    <w:basedOn w:val="Normal"/>
    <w:next w:val="Normal"/>
    <w:rsid w:val="00837A61"/>
    <w:pPr>
      <w:pageBreakBefore/>
      <w:spacing w:before="240" w:after="120"/>
      <w:jc w:val="center"/>
      <w:outlineLvl w:val="8"/>
    </w:pPr>
    <w:rPr>
      <w:b/>
      <w:caps/>
    </w:rPr>
  </w:style>
  <w:style w:type="paragraph" w:customStyle="1" w:styleId="DocHdg">
    <w:name w:val="Doc Hdg"/>
    <w:basedOn w:val="Normal"/>
    <w:next w:val="Normal"/>
    <w:rsid w:val="00290475"/>
    <w:pPr>
      <w:keepNext/>
      <w:tabs>
        <w:tab w:val="left" w:pos="5040"/>
      </w:tabs>
      <w:spacing w:before="120" w:after="120"/>
    </w:pPr>
    <w:rPr>
      <w:b/>
      <w:caps/>
    </w:rPr>
  </w:style>
  <w:style w:type="paragraph" w:customStyle="1" w:styleId="DocHdgIndent">
    <w:name w:val="Doc Hdg Indent"/>
    <w:basedOn w:val="Normal"/>
    <w:next w:val="Normal"/>
    <w:rsid w:val="00290475"/>
    <w:pPr>
      <w:keepNext/>
      <w:tabs>
        <w:tab w:val="left" w:pos="5040"/>
      </w:tabs>
      <w:spacing w:after="120"/>
      <w:ind w:left="360"/>
    </w:pPr>
  </w:style>
  <w:style w:type="paragraph" w:customStyle="1" w:styleId="8point">
    <w:name w:val="8point"/>
    <w:basedOn w:val="Normal"/>
    <w:rsid w:val="00290475"/>
    <w:rPr>
      <w:sz w:val="16"/>
    </w:rPr>
  </w:style>
  <w:style w:type="paragraph" w:styleId="BodyText">
    <w:name w:val="Body Text"/>
    <w:basedOn w:val="Normal"/>
    <w:link w:val="BodyTextChar"/>
    <w:rsid w:val="00290475"/>
    <w:pPr>
      <w:spacing w:after="120"/>
    </w:pPr>
  </w:style>
  <w:style w:type="paragraph" w:styleId="ListContinue">
    <w:name w:val="List Continue"/>
    <w:basedOn w:val="Normal"/>
    <w:pPr>
      <w:spacing w:after="120"/>
      <w:ind w:left="360"/>
    </w:pPr>
    <w:rPr>
      <w:sz w:val="20"/>
    </w:rPr>
  </w:style>
  <w:style w:type="paragraph" w:customStyle="1" w:styleId="PropNoticeText">
    <w:name w:val="Prop Notice Text"/>
    <w:basedOn w:val="Normal"/>
    <w:rsid w:val="004250B2"/>
    <w:pPr>
      <w:ind w:left="72" w:right="72"/>
    </w:pPr>
    <w:rPr>
      <w:sz w:val="16"/>
      <w:szCs w:val="16"/>
    </w:rPr>
  </w:style>
  <w:style w:type="paragraph" w:customStyle="1" w:styleId="Bulletlist2">
    <w:name w:val="Bullet:list2"/>
    <w:basedOn w:val="Bulletlist"/>
    <w:rsid w:val="00290475"/>
    <w:pPr>
      <w:numPr>
        <w:numId w:val="2"/>
      </w:numPr>
      <w:ind w:right="806"/>
    </w:pPr>
  </w:style>
  <w:style w:type="paragraph" w:styleId="Subtitle">
    <w:name w:val="Subtitle"/>
    <w:basedOn w:val="Normal"/>
    <w:qFormat/>
    <w:rsid w:val="00290475"/>
    <w:pPr>
      <w:spacing w:after="60"/>
      <w:jc w:val="center"/>
      <w:outlineLvl w:val="1"/>
    </w:pPr>
    <w:rPr>
      <w:rFonts w:ascii="Arial" w:hAnsi="Arial"/>
    </w:rPr>
  </w:style>
  <w:style w:type="character" w:styleId="PageNumber">
    <w:name w:val="page number"/>
    <w:basedOn w:val="DefaultParagraphFont"/>
    <w:rsid w:val="00290475"/>
    <w:rPr>
      <w:rFonts w:ascii="Arial" w:hAnsi="Arial"/>
      <w:sz w:val="22"/>
    </w:rPr>
  </w:style>
  <w:style w:type="paragraph" w:styleId="BodyText2">
    <w:name w:val="Body Text 2"/>
    <w:basedOn w:val="Normal"/>
    <w:rsid w:val="00290475"/>
    <w:pPr>
      <w:pBdr>
        <w:top w:val="single" w:sz="6" w:space="2" w:color="auto"/>
        <w:left w:val="single" w:sz="6" w:space="0" w:color="auto"/>
        <w:bottom w:val="single" w:sz="6" w:space="1" w:color="auto"/>
        <w:right w:val="single" w:sz="6" w:space="1" w:color="auto"/>
      </w:pBdr>
      <w:jc w:val="center"/>
    </w:pPr>
    <w:rPr>
      <w:rFonts w:ascii="Arial" w:hAnsi="Arial"/>
      <w:color w:val="000000"/>
      <w:sz w:val="16"/>
    </w:rPr>
  </w:style>
  <w:style w:type="character" w:styleId="Hyperlink">
    <w:name w:val="Hyperlink"/>
    <w:basedOn w:val="DefaultParagraphFont"/>
    <w:rsid w:val="00290475"/>
    <w:rPr>
      <w:color w:val="0000FF"/>
      <w:u w:val="single"/>
    </w:rPr>
  </w:style>
  <w:style w:type="paragraph" w:styleId="ListNumber2">
    <w:name w:val="List Number 2"/>
    <w:basedOn w:val="Normal"/>
    <w:rsid w:val="00290475"/>
    <w:pPr>
      <w:numPr>
        <w:numId w:val="5"/>
      </w:numPr>
    </w:pPr>
  </w:style>
  <w:style w:type="paragraph" w:customStyle="1" w:styleId="PropNoticeHeading">
    <w:name w:val="Prop Notice Heading"/>
    <w:basedOn w:val="Normal"/>
    <w:rsid w:val="00290475"/>
    <w:pPr>
      <w:spacing w:before="60" w:after="60"/>
      <w:ind w:left="72" w:right="72"/>
    </w:pPr>
    <w:rPr>
      <w:b/>
      <w:bCs/>
      <w:sz w:val="16"/>
      <w:szCs w:val="16"/>
    </w:rPr>
  </w:style>
  <w:style w:type="paragraph" w:customStyle="1" w:styleId="SampleIntro">
    <w:name w:val="Sample Intro"/>
    <w:basedOn w:val="Normal"/>
    <w:rsid w:val="0049199F"/>
    <w:pPr>
      <w:autoSpaceDE w:val="0"/>
      <w:autoSpaceDN w:val="0"/>
      <w:adjustRightInd w:val="0"/>
      <w:spacing w:after="120"/>
    </w:pPr>
    <w:rPr>
      <w:rFonts w:ascii="Arial" w:hAnsi="Arial" w:cs="Arial"/>
      <w:b/>
      <w:color w:val="FF00FF"/>
      <w:sz w:val="18"/>
      <w:szCs w:val="18"/>
      <w:lang w:val="en-GB"/>
    </w:rPr>
  </w:style>
  <w:style w:type="character" w:styleId="CommentReference">
    <w:name w:val="annotation reference"/>
    <w:basedOn w:val="DefaultParagraphFont"/>
    <w:rsid w:val="002342C6"/>
    <w:rPr>
      <w:sz w:val="16"/>
      <w:szCs w:val="16"/>
    </w:rPr>
  </w:style>
  <w:style w:type="paragraph" w:styleId="CommentText">
    <w:name w:val="annotation text"/>
    <w:basedOn w:val="Normal"/>
    <w:link w:val="CommentTextChar"/>
    <w:rsid w:val="002342C6"/>
    <w:rPr>
      <w:sz w:val="20"/>
    </w:rPr>
  </w:style>
  <w:style w:type="character" w:customStyle="1" w:styleId="CommentTextChar">
    <w:name w:val="Comment Text Char"/>
    <w:basedOn w:val="DefaultParagraphFont"/>
    <w:link w:val="CommentText"/>
    <w:rsid w:val="002342C6"/>
    <w:rPr>
      <w:rFonts w:ascii="Helvetica" w:hAnsi="Helvetica"/>
    </w:rPr>
  </w:style>
  <w:style w:type="paragraph" w:styleId="CommentSubject">
    <w:name w:val="annotation subject"/>
    <w:basedOn w:val="CommentText"/>
    <w:next w:val="CommentText"/>
    <w:link w:val="CommentSubjectChar"/>
    <w:rsid w:val="002342C6"/>
    <w:rPr>
      <w:b/>
      <w:bCs/>
    </w:rPr>
  </w:style>
  <w:style w:type="character" w:customStyle="1" w:styleId="CommentSubjectChar">
    <w:name w:val="Comment Subject Char"/>
    <w:basedOn w:val="CommentTextChar"/>
    <w:link w:val="CommentSubject"/>
    <w:rsid w:val="002342C6"/>
    <w:rPr>
      <w:rFonts w:ascii="Helvetica" w:hAnsi="Helvetica"/>
      <w:b/>
      <w:bCs/>
    </w:rPr>
  </w:style>
  <w:style w:type="paragraph" w:styleId="BalloonText">
    <w:name w:val="Balloon Text"/>
    <w:basedOn w:val="Normal"/>
    <w:link w:val="BalloonTextChar"/>
    <w:rsid w:val="002342C6"/>
    <w:rPr>
      <w:rFonts w:ascii="Tahoma" w:hAnsi="Tahoma" w:cs="Tahoma"/>
      <w:sz w:val="16"/>
      <w:szCs w:val="16"/>
    </w:rPr>
  </w:style>
  <w:style w:type="character" w:customStyle="1" w:styleId="BalloonTextChar">
    <w:name w:val="Balloon Text Char"/>
    <w:basedOn w:val="DefaultParagraphFont"/>
    <w:link w:val="BalloonText"/>
    <w:rsid w:val="002342C6"/>
    <w:rPr>
      <w:rFonts w:ascii="Tahoma" w:hAnsi="Tahoma" w:cs="Tahoma"/>
      <w:sz w:val="16"/>
      <w:szCs w:val="16"/>
    </w:rPr>
  </w:style>
  <w:style w:type="paragraph" w:styleId="NoSpacing">
    <w:name w:val="No Spacing"/>
    <w:uiPriority w:val="1"/>
    <w:qFormat/>
    <w:rsid w:val="00F279CC"/>
    <w:rPr>
      <w:sz w:val="22"/>
    </w:rPr>
  </w:style>
  <w:style w:type="paragraph" w:styleId="ListParagraph">
    <w:name w:val="List Paragraph"/>
    <w:basedOn w:val="Normal"/>
    <w:uiPriority w:val="34"/>
    <w:qFormat/>
    <w:rsid w:val="00641332"/>
    <w:pPr>
      <w:ind w:left="720"/>
      <w:contextualSpacing/>
    </w:pPr>
  </w:style>
  <w:style w:type="table" w:styleId="TableGrid">
    <w:name w:val="Table Grid"/>
    <w:basedOn w:val="TableNormal"/>
    <w:rsid w:val="00E650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8">
    <w:name w:val="Table Grid 8"/>
    <w:aliases w:val="ACE Tables"/>
    <w:basedOn w:val="TableNormal"/>
    <w:rsid w:val="00C7422B"/>
    <w:pPr>
      <w:keepNext/>
      <w:keepLines/>
      <w:contextualSpacing/>
    </w:p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15" w:type="dxa"/>
        <w:bottom w:w="0" w:type="dxa"/>
        <w:right w:w="115" w:type="dxa"/>
      </w:tblCellMar>
    </w:tblPr>
    <w:trPr>
      <w:cantSplit/>
      <w:jc w:val="center"/>
    </w:trPr>
    <w:tcPr>
      <w:shd w:val="clear" w:color="auto" w:fill="auto"/>
    </w:tcPr>
    <w:tblStylePr w:type="firstRow">
      <w:rPr>
        <w:rFonts w:ascii="GE Inspira Book" w:hAnsi="GE Inspira Book"/>
        <w:b/>
        <w:bCs/>
        <w:color w:val="FFFFFF"/>
        <w:sz w:val="24"/>
      </w:rPr>
      <w:tblPr/>
      <w:trPr>
        <w:tblHeader/>
      </w:trPr>
      <w:tcPr>
        <w:shd w:val="clear" w:color="auto" w:fill="000000" w:themeFill="text1"/>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CodeSnippet">
    <w:name w:val="Code Snippet"/>
    <w:basedOn w:val="NoSpacing"/>
    <w:qFormat/>
    <w:rsid w:val="00401679"/>
    <w:pPr>
      <w:keepLines/>
      <w:tabs>
        <w:tab w:val="left" w:pos="1440"/>
        <w:tab w:val="left" w:pos="2160"/>
        <w:tab w:val="left" w:pos="2880"/>
        <w:tab w:val="left" w:pos="3600"/>
        <w:tab w:val="left" w:pos="4320"/>
        <w:tab w:val="left" w:pos="5040"/>
        <w:tab w:val="left" w:pos="5760"/>
        <w:tab w:val="left" w:pos="6480"/>
        <w:tab w:val="left" w:pos="7200"/>
        <w:tab w:val="left" w:pos="7920"/>
      </w:tabs>
      <w:suppressAutoHyphens/>
      <w:spacing w:after="240"/>
      <w:ind w:left="720" w:right="720"/>
      <w:contextualSpacing/>
    </w:pPr>
    <w:rPr>
      <w:rFonts w:ascii="Courier New" w:hAnsi="Courier New" w:cs="Courier New"/>
      <w:sz w:val="20"/>
    </w:rPr>
  </w:style>
  <w:style w:type="paragraph" w:customStyle="1" w:styleId="Equation">
    <w:name w:val="Equation"/>
    <w:basedOn w:val="Normal"/>
    <w:next w:val="Normal"/>
    <w:qFormat/>
    <w:rsid w:val="00716240"/>
    <w:pPr>
      <w:tabs>
        <w:tab w:val="right" w:pos="9360"/>
      </w:tabs>
      <w:ind w:left="720"/>
    </w:pPr>
  </w:style>
  <w:style w:type="paragraph" w:styleId="NormalIndent">
    <w:name w:val="Normal Indent"/>
    <w:basedOn w:val="Normal"/>
    <w:qFormat/>
    <w:rsid w:val="00584F81"/>
    <w:pPr>
      <w:ind w:left="720" w:right="720"/>
    </w:pPr>
    <w:rPr>
      <w:i/>
    </w:rPr>
  </w:style>
  <w:style w:type="character" w:customStyle="1" w:styleId="BodyTextChar">
    <w:name w:val="Body Text Char"/>
    <w:basedOn w:val="DefaultParagraphFont"/>
    <w:link w:val="BodyText"/>
    <w:rsid w:val="00584F81"/>
    <w:rPr>
      <w:rFonts w:ascii="GE Inspira Book" w:hAnsi="GE Inspira Book"/>
      <w:sz w:val="24"/>
    </w:rPr>
  </w:style>
  <w:style w:type="paragraph" w:customStyle="1" w:styleId="Item">
    <w:name w:val="Item"/>
    <w:basedOn w:val="ListBullet2"/>
    <w:rsid w:val="00FF63D1"/>
    <w:pPr>
      <w:keepNext/>
      <w:keepLines/>
      <w:numPr>
        <w:numId w:val="10"/>
      </w:numPr>
      <w:tabs>
        <w:tab w:val="clear" w:pos="648"/>
        <w:tab w:val="num" w:pos="450"/>
      </w:tabs>
      <w:overflowPunct w:val="0"/>
      <w:autoSpaceDE w:val="0"/>
      <w:autoSpaceDN w:val="0"/>
      <w:adjustRightInd w:val="0"/>
      <w:spacing w:after="0"/>
      <w:ind w:left="450" w:hanging="162"/>
      <w:contextualSpacing w:val="0"/>
      <w:textAlignment w:val="baseline"/>
    </w:pPr>
    <w:rPr>
      <w:rFonts w:ascii="Times New Roman" w:hAnsi="Times New Roman"/>
      <w:sz w:val="20"/>
    </w:rPr>
  </w:style>
  <w:style w:type="paragraph" w:styleId="ListBullet4">
    <w:name w:val="List Bullet 4"/>
    <w:basedOn w:val="Normal"/>
    <w:rsid w:val="00FF63D1"/>
    <w:pPr>
      <w:numPr>
        <w:numId w:val="11"/>
      </w:numPr>
      <w:tabs>
        <w:tab w:val="clear" w:pos="1209"/>
        <w:tab w:val="num" w:pos="810"/>
      </w:tabs>
      <w:overflowPunct w:val="0"/>
      <w:autoSpaceDE w:val="0"/>
      <w:autoSpaceDN w:val="0"/>
      <w:adjustRightInd w:val="0"/>
      <w:spacing w:after="0"/>
      <w:ind w:left="810" w:hanging="180"/>
      <w:textAlignment w:val="baseline"/>
    </w:pPr>
    <w:rPr>
      <w:rFonts w:ascii="Times New Roman" w:hAnsi="Times New Roman"/>
      <w:sz w:val="20"/>
    </w:rPr>
  </w:style>
  <w:style w:type="paragraph" w:styleId="ListBullet2">
    <w:name w:val="List Bullet 2"/>
    <w:basedOn w:val="Normal"/>
    <w:rsid w:val="00FF63D1"/>
    <w:pPr>
      <w:numPr>
        <w:numId w:val="9"/>
      </w:numPr>
      <w:contextualSpacing/>
    </w:pPr>
  </w:style>
  <w:style w:type="paragraph" w:customStyle="1" w:styleId="Evaluation">
    <w:name w:val="Evaluation"/>
    <w:basedOn w:val="Normal"/>
    <w:qFormat/>
    <w:rsid w:val="00A6671F"/>
    <w:pPr>
      <w:pBdr>
        <w:top w:val="single" w:sz="12" w:space="1" w:color="auto"/>
        <w:left w:val="single" w:sz="12" w:space="1" w:color="auto"/>
        <w:bottom w:val="single" w:sz="12" w:space="0" w:color="auto"/>
        <w:right w:val="single" w:sz="12" w:space="1" w:color="auto"/>
      </w:pBdr>
      <w:tabs>
        <w:tab w:val="left" w:pos="2160"/>
        <w:tab w:val="center" w:pos="4410"/>
        <w:tab w:val="center" w:pos="5670"/>
        <w:tab w:val="center" w:pos="6750"/>
        <w:tab w:val="left" w:pos="7650"/>
      </w:tabs>
      <w:spacing w:after="60"/>
    </w:pPr>
    <w:rPr>
      <w:rFonts w:ascii="GE Inspira" w:hAnsi="GE Inspira"/>
      <w:i/>
    </w:rPr>
  </w:style>
  <w:style w:type="table" w:styleId="LightList">
    <w:name w:val="Light List"/>
    <w:basedOn w:val="TableNormal"/>
    <w:uiPriority w:val="61"/>
    <w:rsid w:val="00C46A73"/>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Professional">
    <w:name w:val="Table Professional"/>
    <w:basedOn w:val="TableNormal"/>
    <w:rsid w:val="00C46A73"/>
    <w:pPr>
      <w:spacing w:after="24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DSSNormal">
    <w:name w:val="DSS Normal"/>
    <w:basedOn w:val="NoSpacing"/>
    <w:qFormat/>
    <w:rsid w:val="00672B52"/>
    <w:pPr>
      <w:ind w:firstLine="288"/>
    </w:pPr>
  </w:style>
  <w:style w:type="paragraph" w:styleId="HTMLPreformatted">
    <w:name w:val="HTML Preformatted"/>
    <w:basedOn w:val="Normal"/>
    <w:link w:val="HTMLPreformattedChar"/>
    <w:uiPriority w:val="99"/>
    <w:unhideWhenUsed/>
    <w:rsid w:val="00692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925A6"/>
    <w:rPr>
      <w:rFonts w:ascii="Courier New" w:hAnsi="Courier New" w:cs="Courier New"/>
      <w:sz w:val="20"/>
      <w:szCs w:val="20"/>
    </w:rPr>
  </w:style>
  <w:style w:type="paragraph" w:styleId="ListBullet">
    <w:name w:val="List Bullet"/>
    <w:basedOn w:val="Normal"/>
    <w:rsid w:val="00E71ECC"/>
    <w:pPr>
      <w:numPr>
        <w:numId w:val="20"/>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GE Inspira Book" w:eastAsia="Times New Roman" w:hAnsi="GE Inspira Book" w:cs="Times New Roman"/>
        <w:sz w:val="24"/>
        <w:szCs w:val="24"/>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9" w:uiPriority="39"/>
    <w:lsdException w:name="Normal Indent" w:qFormat="1"/>
    <w:lsdException w:name="caption" w:qFormat="1"/>
    <w:lsdException w:name="table of figures" w:uiPriority="99"/>
    <w:lsdException w:name="Title" w:qFormat="1"/>
    <w:lsdException w:name="Subtitle" w:qFormat="1"/>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7422B"/>
    <w:pPr>
      <w:spacing w:after="240"/>
    </w:pPr>
  </w:style>
  <w:style w:type="paragraph" w:styleId="Heading1">
    <w:name w:val="heading 1"/>
    <w:basedOn w:val="Normal"/>
    <w:next w:val="Normal"/>
    <w:qFormat/>
    <w:rsid w:val="00290475"/>
    <w:pPr>
      <w:keepNext/>
      <w:numPr>
        <w:numId w:val="3"/>
      </w:numPr>
      <w:tabs>
        <w:tab w:val="left" w:pos="432"/>
      </w:tabs>
      <w:spacing w:before="200" w:after="120"/>
      <w:outlineLvl w:val="0"/>
    </w:pPr>
    <w:rPr>
      <w:b/>
      <w:caps/>
    </w:rPr>
  </w:style>
  <w:style w:type="paragraph" w:styleId="Heading2">
    <w:name w:val="heading 2"/>
    <w:basedOn w:val="Heading1"/>
    <w:next w:val="Normal"/>
    <w:qFormat/>
    <w:rsid w:val="00290475"/>
    <w:pPr>
      <w:numPr>
        <w:ilvl w:val="1"/>
      </w:numPr>
      <w:tabs>
        <w:tab w:val="clear" w:pos="432"/>
        <w:tab w:val="left" w:pos="576"/>
      </w:tabs>
      <w:outlineLvl w:val="1"/>
    </w:pPr>
    <w:rPr>
      <w:caps w:val="0"/>
    </w:rPr>
  </w:style>
  <w:style w:type="paragraph" w:styleId="Heading3">
    <w:name w:val="heading 3"/>
    <w:basedOn w:val="Heading1"/>
    <w:next w:val="Normal"/>
    <w:autoRedefine/>
    <w:qFormat/>
    <w:rsid w:val="00B969FA"/>
    <w:pPr>
      <w:numPr>
        <w:ilvl w:val="2"/>
      </w:numPr>
      <w:tabs>
        <w:tab w:val="clear" w:pos="432"/>
        <w:tab w:val="left" w:pos="720"/>
      </w:tabs>
      <w:outlineLvl w:val="2"/>
    </w:pPr>
    <w:rPr>
      <w:i/>
      <w:caps w:val="0"/>
    </w:rPr>
  </w:style>
  <w:style w:type="paragraph" w:styleId="Heading4">
    <w:name w:val="heading 4"/>
    <w:basedOn w:val="Heading3"/>
    <w:next w:val="Normal"/>
    <w:qFormat/>
    <w:rsid w:val="00290475"/>
    <w:pPr>
      <w:numPr>
        <w:ilvl w:val="3"/>
      </w:numPr>
      <w:tabs>
        <w:tab w:val="left" w:pos="864"/>
      </w:tabs>
      <w:outlineLvl w:val="3"/>
    </w:pPr>
  </w:style>
  <w:style w:type="paragraph" w:styleId="Heading5">
    <w:name w:val="heading 5"/>
    <w:basedOn w:val="Heading3"/>
    <w:next w:val="Normal"/>
    <w:qFormat/>
    <w:rsid w:val="00290475"/>
    <w:pPr>
      <w:numPr>
        <w:ilvl w:val="4"/>
      </w:numPr>
      <w:tabs>
        <w:tab w:val="left" w:pos="1008"/>
      </w:tabs>
      <w:outlineLvl w:val="4"/>
    </w:pPr>
  </w:style>
  <w:style w:type="paragraph" w:styleId="Heading6">
    <w:name w:val="heading 6"/>
    <w:basedOn w:val="Heading3"/>
    <w:next w:val="Normal"/>
    <w:qFormat/>
    <w:rsid w:val="00290475"/>
    <w:pPr>
      <w:numPr>
        <w:ilvl w:val="5"/>
      </w:numPr>
      <w:tabs>
        <w:tab w:val="left" w:pos="1152"/>
      </w:tabs>
      <w:outlineLvl w:val="5"/>
    </w:pPr>
  </w:style>
  <w:style w:type="paragraph" w:styleId="Heading7">
    <w:name w:val="heading 7"/>
    <w:basedOn w:val="Heading3"/>
    <w:next w:val="Normal"/>
    <w:qFormat/>
    <w:rsid w:val="00290475"/>
    <w:pPr>
      <w:numPr>
        <w:ilvl w:val="6"/>
      </w:numPr>
      <w:tabs>
        <w:tab w:val="left" w:pos="1440"/>
      </w:tabs>
      <w:outlineLvl w:val="6"/>
    </w:pPr>
  </w:style>
  <w:style w:type="paragraph" w:styleId="Heading8">
    <w:name w:val="heading 8"/>
    <w:basedOn w:val="Normal"/>
    <w:next w:val="Normal"/>
    <w:qFormat/>
    <w:rsid w:val="00290475"/>
    <w:pPr>
      <w:numPr>
        <w:ilvl w:val="7"/>
        <w:numId w:val="4"/>
      </w:numPr>
      <w:tabs>
        <w:tab w:val="left" w:pos="432"/>
      </w:tabs>
      <w:spacing w:before="240" w:after="60"/>
      <w:outlineLvl w:val="7"/>
    </w:pPr>
    <w:rPr>
      <w:i/>
    </w:rPr>
  </w:style>
  <w:style w:type="paragraph" w:styleId="Heading9">
    <w:name w:val="heading 9"/>
    <w:basedOn w:val="Normal"/>
    <w:next w:val="Normal"/>
    <w:qFormat/>
    <w:rsid w:val="00290475"/>
    <w:pPr>
      <w:numPr>
        <w:ilvl w:val="8"/>
        <w:numId w:val="4"/>
      </w:numPr>
      <w:tabs>
        <w:tab w:val="left" w:pos="432"/>
      </w:tabs>
      <w:spacing w:before="240" w:after="60"/>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90475"/>
    <w:pPr>
      <w:tabs>
        <w:tab w:val="left" w:pos="7200"/>
      </w:tabs>
    </w:pPr>
  </w:style>
  <w:style w:type="paragraph" w:styleId="Footer">
    <w:name w:val="footer"/>
    <w:basedOn w:val="Normal"/>
    <w:rsid w:val="00290475"/>
    <w:pPr>
      <w:tabs>
        <w:tab w:val="center" w:pos="4320"/>
        <w:tab w:val="right" w:pos="8640"/>
      </w:tabs>
    </w:pPr>
  </w:style>
  <w:style w:type="paragraph" w:styleId="Caption">
    <w:name w:val="caption"/>
    <w:basedOn w:val="Normal"/>
    <w:next w:val="Normal"/>
    <w:qFormat/>
    <w:rsid w:val="00290475"/>
    <w:pPr>
      <w:spacing w:before="120" w:after="120"/>
      <w:jc w:val="center"/>
    </w:pPr>
  </w:style>
  <w:style w:type="paragraph" w:customStyle="1" w:styleId="DistStmt">
    <w:name w:val="Dist Stmt"/>
    <w:basedOn w:val="Normal"/>
    <w:rsid w:val="004250B2"/>
    <w:pPr>
      <w:autoSpaceDE w:val="0"/>
      <w:autoSpaceDN w:val="0"/>
      <w:adjustRightInd w:val="0"/>
    </w:pPr>
    <w:rPr>
      <w:rFonts w:ascii="Arial" w:hAnsi="Arial" w:cs="Arial"/>
      <w:bCs/>
      <w:sz w:val="16"/>
      <w:szCs w:val="16"/>
    </w:rPr>
  </w:style>
  <w:style w:type="paragraph" w:styleId="TableofFigures">
    <w:name w:val="table of figures"/>
    <w:basedOn w:val="NoSpacing"/>
    <w:next w:val="Normal"/>
    <w:uiPriority w:val="99"/>
    <w:rsid w:val="00837A61"/>
    <w:pPr>
      <w:tabs>
        <w:tab w:val="left" w:pos="1656"/>
        <w:tab w:val="right" w:pos="9360"/>
      </w:tabs>
      <w:ind w:left="440" w:hanging="440"/>
    </w:pPr>
  </w:style>
  <w:style w:type="paragraph" w:styleId="Title">
    <w:name w:val="Title"/>
    <w:basedOn w:val="Normal"/>
    <w:qFormat/>
    <w:rsid w:val="00290475"/>
    <w:pPr>
      <w:spacing w:after="60"/>
    </w:pPr>
    <w:rPr>
      <w:bCs/>
      <w:kern w:val="28"/>
      <w:sz w:val="40"/>
      <w:szCs w:val="40"/>
    </w:rPr>
  </w:style>
  <w:style w:type="paragraph" w:styleId="TOC1">
    <w:name w:val="toc 1"/>
    <w:basedOn w:val="Normal"/>
    <w:next w:val="Normal"/>
    <w:uiPriority w:val="39"/>
    <w:rsid w:val="00837A61"/>
    <w:pPr>
      <w:tabs>
        <w:tab w:val="left" w:pos="1656"/>
        <w:tab w:val="right" w:pos="9360"/>
      </w:tabs>
      <w:spacing w:after="0"/>
      <w:ind w:left="1656" w:right="432" w:hanging="1656"/>
    </w:pPr>
    <w:rPr>
      <w:caps/>
      <w:noProof/>
    </w:rPr>
  </w:style>
  <w:style w:type="paragraph" w:styleId="TOC2">
    <w:name w:val="toc 2"/>
    <w:basedOn w:val="TOC1"/>
    <w:next w:val="Normal"/>
    <w:uiPriority w:val="39"/>
    <w:rsid w:val="00437CD8"/>
    <w:rPr>
      <w:caps w:val="0"/>
    </w:rPr>
  </w:style>
  <w:style w:type="paragraph" w:styleId="TOC3">
    <w:name w:val="toc 3"/>
    <w:basedOn w:val="TOC2"/>
    <w:next w:val="Normal"/>
    <w:uiPriority w:val="39"/>
    <w:rsid w:val="00437CD8"/>
  </w:style>
  <w:style w:type="paragraph" w:styleId="TOC4">
    <w:name w:val="toc 4"/>
    <w:basedOn w:val="TOC2"/>
    <w:next w:val="Normal"/>
    <w:uiPriority w:val="39"/>
    <w:rsid w:val="00437CD8"/>
  </w:style>
  <w:style w:type="paragraph" w:styleId="TOC5">
    <w:name w:val="toc 5"/>
    <w:basedOn w:val="TOC2"/>
    <w:next w:val="Normal"/>
    <w:uiPriority w:val="39"/>
    <w:rsid w:val="00437CD8"/>
  </w:style>
  <w:style w:type="paragraph" w:styleId="TOC6">
    <w:name w:val="toc 6"/>
    <w:basedOn w:val="TOC2"/>
    <w:next w:val="Normal"/>
    <w:uiPriority w:val="39"/>
    <w:rsid w:val="00437CD8"/>
  </w:style>
  <w:style w:type="paragraph" w:styleId="TOC7">
    <w:name w:val="toc 7"/>
    <w:basedOn w:val="TOC2"/>
    <w:next w:val="Normal"/>
    <w:uiPriority w:val="39"/>
    <w:rsid w:val="00437CD8"/>
  </w:style>
  <w:style w:type="paragraph" w:styleId="TOC8">
    <w:name w:val="toc 8"/>
    <w:basedOn w:val="Normal"/>
    <w:next w:val="Normal"/>
    <w:semiHidden/>
    <w:rsid w:val="00437CD8"/>
    <w:pPr>
      <w:tabs>
        <w:tab w:val="right" w:leader="dot" w:pos="8640"/>
      </w:tabs>
      <w:ind w:left="1540"/>
    </w:pPr>
    <w:rPr>
      <w:rFonts w:ascii="Times" w:hAnsi="Times"/>
    </w:rPr>
  </w:style>
  <w:style w:type="paragraph" w:styleId="TOC9">
    <w:name w:val="toc 9"/>
    <w:basedOn w:val="TOC1"/>
    <w:next w:val="Normal"/>
    <w:uiPriority w:val="39"/>
    <w:rsid w:val="00837A61"/>
    <w:pPr>
      <w:tabs>
        <w:tab w:val="clear" w:pos="1656"/>
      </w:tabs>
      <w:ind w:left="0" w:firstLine="0"/>
    </w:pPr>
  </w:style>
  <w:style w:type="paragraph" w:customStyle="1" w:styleId="APPTOC">
    <w:name w:val="APP:TOC"/>
    <w:basedOn w:val="Normal"/>
    <w:rsid w:val="00837A61"/>
    <w:pPr>
      <w:tabs>
        <w:tab w:val="right" w:pos="9360"/>
      </w:tabs>
    </w:pPr>
    <w:rPr>
      <w:caps/>
      <w:noProof/>
    </w:rPr>
  </w:style>
  <w:style w:type="paragraph" w:customStyle="1" w:styleId="Step1">
    <w:name w:val="Step:1"/>
    <w:basedOn w:val="Normal"/>
    <w:rsid w:val="001E275B"/>
    <w:pPr>
      <w:numPr>
        <w:numId w:val="7"/>
      </w:numPr>
      <w:spacing w:after="120"/>
    </w:pPr>
  </w:style>
  <w:style w:type="paragraph" w:customStyle="1" w:styleId="Step2">
    <w:name w:val="Step:2"/>
    <w:basedOn w:val="Normal"/>
    <w:rsid w:val="00401679"/>
    <w:pPr>
      <w:numPr>
        <w:numId w:val="13"/>
      </w:numPr>
      <w:spacing w:after="120"/>
    </w:pPr>
  </w:style>
  <w:style w:type="paragraph" w:customStyle="1" w:styleId="Step3">
    <w:name w:val="Step:3"/>
    <w:basedOn w:val="Normal"/>
    <w:rsid w:val="00290475"/>
    <w:pPr>
      <w:spacing w:after="120"/>
      <w:ind w:left="1440" w:hanging="360"/>
    </w:pPr>
  </w:style>
  <w:style w:type="paragraph" w:customStyle="1" w:styleId="Address">
    <w:name w:val="Address"/>
    <w:basedOn w:val="Normal"/>
    <w:pPr>
      <w:jc w:val="center"/>
    </w:pPr>
  </w:style>
  <w:style w:type="paragraph" w:customStyle="1" w:styleId="TOCheader">
    <w:name w:val="TOC:header"/>
    <w:basedOn w:val="Normal"/>
    <w:pPr>
      <w:tabs>
        <w:tab w:val="right" w:pos="9360"/>
      </w:tabs>
      <w:spacing w:before="120"/>
    </w:pPr>
    <w:rPr>
      <w:b/>
    </w:rPr>
  </w:style>
  <w:style w:type="paragraph" w:customStyle="1" w:styleId="TOCtitle">
    <w:name w:val="TOC:title"/>
    <w:basedOn w:val="Normal"/>
    <w:pPr>
      <w:spacing w:before="240" w:after="120"/>
      <w:jc w:val="center"/>
    </w:pPr>
    <w:rPr>
      <w:b/>
      <w:caps/>
    </w:rPr>
  </w:style>
  <w:style w:type="paragraph" w:customStyle="1" w:styleId="RevHist">
    <w:name w:val="Rev Hist"/>
    <w:rsid w:val="00290475"/>
    <w:pPr>
      <w:jc w:val="center"/>
    </w:pPr>
    <w:rPr>
      <w:rFonts w:ascii="Helvetica" w:hAnsi="Helvetica"/>
      <w:b/>
      <w:noProof/>
      <w:sz w:val="22"/>
    </w:rPr>
  </w:style>
  <w:style w:type="paragraph" w:customStyle="1" w:styleId="Bulletlist">
    <w:name w:val="Bullet:list"/>
    <w:basedOn w:val="Normal"/>
    <w:rsid w:val="00290475"/>
    <w:pPr>
      <w:numPr>
        <w:numId w:val="1"/>
      </w:numPr>
      <w:spacing w:after="120"/>
    </w:pPr>
  </w:style>
  <w:style w:type="paragraph" w:customStyle="1" w:styleId="Numberlist">
    <w:name w:val="Number:list"/>
    <w:basedOn w:val="Normal"/>
    <w:rsid w:val="00290475"/>
    <w:pPr>
      <w:widowControl w:val="0"/>
      <w:numPr>
        <w:numId w:val="6"/>
      </w:numPr>
      <w:tabs>
        <w:tab w:val="left" w:pos="720"/>
      </w:tabs>
      <w:spacing w:after="120"/>
    </w:pPr>
  </w:style>
  <w:style w:type="paragraph" w:customStyle="1" w:styleId="APPheader">
    <w:name w:val="APP:header"/>
    <w:basedOn w:val="Normal"/>
    <w:next w:val="Normal"/>
    <w:rsid w:val="00837A61"/>
    <w:pPr>
      <w:pageBreakBefore/>
      <w:spacing w:before="240" w:after="120"/>
      <w:jc w:val="center"/>
      <w:outlineLvl w:val="8"/>
    </w:pPr>
    <w:rPr>
      <w:b/>
      <w:caps/>
    </w:rPr>
  </w:style>
  <w:style w:type="paragraph" w:customStyle="1" w:styleId="DocHdg">
    <w:name w:val="Doc Hdg"/>
    <w:basedOn w:val="Normal"/>
    <w:next w:val="Normal"/>
    <w:rsid w:val="00290475"/>
    <w:pPr>
      <w:keepNext/>
      <w:tabs>
        <w:tab w:val="left" w:pos="5040"/>
      </w:tabs>
      <w:spacing w:before="120" w:after="120"/>
    </w:pPr>
    <w:rPr>
      <w:b/>
      <w:caps/>
    </w:rPr>
  </w:style>
  <w:style w:type="paragraph" w:customStyle="1" w:styleId="DocHdgIndent">
    <w:name w:val="Doc Hdg Indent"/>
    <w:basedOn w:val="Normal"/>
    <w:next w:val="Normal"/>
    <w:rsid w:val="00290475"/>
    <w:pPr>
      <w:keepNext/>
      <w:tabs>
        <w:tab w:val="left" w:pos="5040"/>
      </w:tabs>
      <w:spacing w:after="120"/>
      <w:ind w:left="360"/>
    </w:pPr>
  </w:style>
  <w:style w:type="paragraph" w:customStyle="1" w:styleId="8point">
    <w:name w:val="8point"/>
    <w:basedOn w:val="Normal"/>
    <w:rsid w:val="00290475"/>
    <w:rPr>
      <w:sz w:val="16"/>
    </w:rPr>
  </w:style>
  <w:style w:type="paragraph" w:styleId="BodyText">
    <w:name w:val="Body Text"/>
    <w:basedOn w:val="Normal"/>
    <w:link w:val="BodyTextChar"/>
    <w:rsid w:val="00290475"/>
    <w:pPr>
      <w:spacing w:after="120"/>
    </w:pPr>
  </w:style>
  <w:style w:type="paragraph" w:styleId="ListContinue">
    <w:name w:val="List Continue"/>
    <w:basedOn w:val="Normal"/>
    <w:pPr>
      <w:spacing w:after="120"/>
      <w:ind w:left="360"/>
    </w:pPr>
    <w:rPr>
      <w:sz w:val="20"/>
    </w:rPr>
  </w:style>
  <w:style w:type="paragraph" w:customStyle="1" w:styleId="PropNoticeText">
    <w:name w:val="Prop Notice Text"/>
    <w:basedOn w:val="Normal"/>
    <w:rsid w:val="004250B2"/>
    <w:pPr>
      <w:ind w:left="72" w:right="72"/>
    </w:pPr>
    <w:rPr>
      <w:sz w:val="16"/>
      <w:szCs w:val="16"/>
    </w:rPr>
  </w:style>
  <w:style w:type="paragraph" w:customStyle="1" w:styleId="Bulletlist2">
    <w:name w:val="Bullet:list2"/>
    <w:basedOn w:val="Bulletlist"/>
    <w:rsid w:val="00290475"/>
    <w:pPr>
      <w:numPr>
        <w:numId w:val="2"/>
      </w:numPr>
      <w:ind w:right="806"/>
    </w:pPr>
  </w:style>
  <w:style w:type="paragraph" w:styleId="Subtitle">
    <w:name w:val="Subtitle"/>
    <w:basedOn w:val="Normal"/>
    <w:qFormat/>
    <w:rsid w:val="00290475"/>
    <w:pPr>
      <w:spacing w:after="60"/>
      <w:jc w:val="center"/>
      <w:outlineLvl w:val="1"/>
    </w:pPr>
    <w:rPr>
      <w:rFonts w:ascii="Arial" w:hAnsi="Arial"/>
    </w:rPr>
  </w:style>
  <w:style w:type="character" w:styleId="PageNumber">
    <w:name w:val="page number"/>
    <w:basedOn w:val="DefaultParagraphFont"/>
    <w:rsid w:val="00290475"/>
    <w:rPr>
      <w:rFonts w:ascii="Arial" w:hAnsi="Arial"/>
      <w:sz w:val="22"/>
    </w:rPr>
  </w:style>
  <w:style w:type="paragraph" w:styleId="BodyText2">
    <w:name w:val="Body Text 2"/>
    <w:basedOn w:val="Normal"/>
    <w:rsid w:val="00290475"/>
    <w:pPr>
      <w:pBdr>
        <w:top w:val="single" w:sz="6" w:space="2" w:color="auto"/>
        <w:left w:val="single" w:sz="6" w:space="0" w:color="auto"/>
        <w:bottom w:val="single" w:sz="6" w:space="1" w:color="auto"/>
        <w:right w:val="single" w:sz="6" w:space="1" w:color="auto"/>
      </w:pBdr>
      <w:jc w:val="center"/>
    </w:pPr>
    <w:rPr>
      <w:rFonts w:ascii="Arial" w:hAnsi="Arial"/>
      <w:color w:val="000000"/>
      <w:sz w:val="16"/>
    </w:rPr>
  </w:style>
  <w:style w:type="character" w:styleId="Hyperlink">
    <w:name w:val="Hyperlink"/>
    <w:basedOn w:val="DefaultParagraphFont"/>
    <w:rsid w:val="00290475"/>
    <w:rPr>
      <w:color w:val="0000FF"/>
      <w:u w:val="single"/>
    </w:rPr>
  </w:style>
  <w:style w:type="paragraph" w:styleId="ListNumber2">
    <w:name w:val="List Number 2"/>
    <w:basedOn w:val="Normal"/>
    <w:rsid w:val="00290475"/>
    <w:pPr>
      <w:numPr>
        <w:numId w:val="5"/>
      </w:numPr>
    </w:pPr>
  </w:style>
  <w:style w:type="paragraph" w:customStyle="1" w:styleId="PropNoticeHeading">
    <w:name w:val="Prop Notice Heading"/>
    <w:basedOn w:val="Normal"/>
    <w:rsid w:val="00290475"/>
    <w:pPr>
      <w:spacing w:before="60" w:after="60"/>
      <w:ind w:left="72" w:right="72"/>
    </w:pPr>
    <w:rPr>
      <w:b/>
      <w:bCs/>
      <w:sz w:val="16"/>
      <w:szCs w:val="16"/>
    </w:rPr>
  </w:style>
  <w:style w:type="paragraph" w:customStyle="1" w:styleId="SampleIntro">
    <w:name w:val="Sample Intro"/>
    <w:basedOn w:val="Normal"/>
    <w:rsid w:val="0049199F"/>
    <w:pPr>
      <w:autoSpaceDE w:val="0"/>
      <w:autoSpaceDN w:val="0"/>
      <w:adjustRightInd w:val="0"/>
      <w:spacing w:after="120"/>
    </w:pPr>
    <w:rPr>
      <w:rFonts w:ascii="Arial" w:hAnsi="Arial" w:cs="Arial"/>
      <w:b/>
      <w:color w:val="FF00FF"/>
      <w:sz w:val="18"/>
      <w:szCs w:val="18"/>
      <w:lang w:val="en-GB"/>
    </w:rPr>
  </w:style>
  <w:style w:type="character" w:styleId="CommentReference">
    <w:name w:val="annotation reference"/>
    <w:basedOn w:val="DefaultParagraphFont"/>
    <w:rsid w:val="002342C6"/>
    <w:rPr>
      <w:sz w:val="16"/>
      <w:szCs w:val="16"/>
    </w:rPr>
  </w:style>
  <w:style w:type="paragraph" w:styleId="CommentText">
    <w:name w:val="annotation text"/>
    <w:basedOn w:val="Normal"/>
    <w:link w:val="CommentTextChar"/>
    <w:rsid w:val="002342C6"/>
    <w:rPr>
      <w:sz w:val="20"/>
    </w:rPr>
  </w:style>
  <w:style w:type="character" w:customStyle="1" w:styleId="CommentTextChar">
    <w:name w:val="Comment Text Char"/>
    <w:basedOn w:val="DefaultParagraphFont"/>
    <w:link w:val="CommentText"/>
    <w:rsid w:val="002342C6"/>
    <w:rPr>
      <w:rFonts w:ascii="Helvetica" w:hAnsi="Helvetica"/>
    </w:rPr>
  </w:style>
  <w:style w:type="paragraph" w:styleId="CommentSubject">
    <w:name w:val="annotation subject"/>
    <w:basedOn w:val="CommentText"/>
    <w:next w:val="CommentText"/>
    <w:link w:val="CommentSubjectChar"/>
    <w:rsid w:val="002342C6"/>
    <w:rPr>
      <w:b/>
      <w:bCs/>
    </w:rPr>
  </w:style>
  <w:style w:type="character" w:customStyle="1" w:styleId="CommentSubjectChar">
    <w:name w:val="Comment Subject Char"/>
    <w:basedOn w:val="CommentTextChar"/>
    <w:link w:val="CommentSubject"/>
    <w:rsid w:val="002342C6"/>
    <w:rPr>
      <w:rFonts w:ascii="Helvetica" w:hAnsi="Helvetica"/>
      <w:b/>
      <w:bCs/>
    </w:rPr>
  </w:style>
  <w:style w:type="paragraph" w:styleId="BalloonText">
    <w:name w:val="Balloon Text"/>
    <w:basedOn w:val="Normal"/>
    <w:link w:val="BalloonTextChar"/>
    <w:rsid w:val="002342C6"/>
    <w:rPr>
      <w:rFonts w:ascii="Tahoma" w:hAnsi="Tahoma" w:cs="Tahoma"/>
      <w:sz w:val="16"/>
      <w:szCs w:val="16"/>
    </w:rPr>
  </w:style>
  <w:style w:type="character" w:customStyle="1" w:styleId="BalloonTextChar">
    <w:name w:val="Balloon Text Char"/>
    <w:basedOn w:val="DefaultParagraphFont"/>
    <w:link w:val="BalloonText"/>
    <w:rsid w:val="002342C6"/>
    <w:rPr>
      <w:rFonts w:ascii="Tahoma" w:hAnsi="Tahoma" w:cs="Tahoma"/>
      <w:sz w:val="16"/>
      <w:szCs w:val="16"/>
    </w:rPr>
  </w:style>
  <w:style w:type="paragraph" w:styleId="NoSpacing">
    <w:name w:val="No Spacing"/>
    <w:uiPriority w:val="1"/>
    <w:qFormat/>
    <w:rsid w:val="00F279CC"/>
    <w:rPr>
      <w:sz w:val="22"/>
    </w:rPr>
  </w:style>
  <w:style w:type="paragraph" w:styleId="ListParagraph">
    <w:name w:val="List Paragraph"/>
    <w:basedOn w:val="Normal"/>
    <w:uiPriority w:val="34"/>
    <w:qFormat/>
    <w:rsid w:val="00641332"/>
    <w:pPr>
      <w:ind w:left="720"/>
      <w:contextualSpacing/>
    </w:pPr>
  </w:style>
  <w:style w:type="table" w:styleId="TableGrid">
    <w:name w:val="Table Grid"/>
    <w:basedOn w:val="TableNormal"/>
    <w:rsid w:val="00E650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8">
    <w:name w:val="Table Grid 8"/>
    <w:aliases w:val="ACE Tables"/>
    <w:basedOn w:val="TableNormal"/>
    <w:rsid w:val="00C7422B"/>
    <w:pPr>
      <w:keepNext/>
      <w:keepLines/>
      <w:contextualSpacing/>
    </w:p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15" w:type="dxa"/>
        <w:bottom w:w="0" w:type="dxa"/>
        <w:right w:w="115" w:type="dxa"/>
      </w:tblCellMar>
    </w:tblPr>
    <w:trPr>
      <w:cantSplit/>
      <w:jc w:val="center"/>
    </w:trPr>
    <w:tcPr>
      <w:shd w:val="clear" w:color="auto" w:fill="auto"/>
    </w:tcPr>
    <w:tblStylePr w:type="firstRow">
      <w:rPr>
        <w:rFonts w:ascii="GE Inspira Book" w:hAnsi="GE Inspira Book"/>
        <w:b/>
        <w:bCs/>
        <w:color w:val="FFFFFF"/>
        <w:sz w:val="24"/>
      </w:rPr>
      <w:tblPr/>
      <w:trPr>
        <w:tblHeader/>
      </w:trPr>
      <w:tcPr>
        <w:shd w:val="clear" w:color="auto" w:fill="000000" w:themeFill="text1"/>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CodeSnippet">
    <w:name w:val="Code Snippet"/>
    <w:basedOn w:val="NoSpacing"/>
    <w:qFormat/>
    <w:rsid w:val="00401679"/>
    <w:pPr>
      <w:keepLines/>
      <w:tabs>
        <w:tab w:val="left" w:pos="1440"/>
        <w:tab w:val="left" w:pos="2160"/>
        <w:tab w:val="left" w:pos="2880"/>
        <w:tab w:val="left" w:pos="3600"/>
        <w:tab w:val="left" w:pos="4320"/>
        <w:tab w:val="left" w:pos="5040"/>
        <w:tab w:val="left" w:pos="5760"/>
        <w:tab w:val="left" w:pos="6480"/>
        <w:tab w:val="left" w:pos="7200"/>
        <w:tab w:val="left" w:pos="7920"/>
      </w:tabs>
      <w:suppressAutoHyphens/>
      <w:spacing w:after="240"/>
      <w:ind w:left="720" w:right="720"/>
      <w:contextualSpacing/>
    </w:pPr>
    <w:rPr>
      <w:rFonts w:ascii="Courier New" w:hAnsi="Courier New" w:cs="Courier New"/>
      <w:sz w:val="20"/>
    </w:rPr>
  </w:style>
  <w:style w:type="paragraph" w:customStyle="1" w:styleId="Equation">
    <w:name w:val="Equation"/>
    <w:basedOn w:val="Normal"/>
    <w:next w:val="Normal"/>
    <w:qFormat/>
    <w:rsid w:val="00716240"/>
    <w:pPr>
      <w:tabs>
        <w:tab w:val="right" w:pos="9360"/>
      </w:tabs>
      <w:ind w:left="720"/>
    </w:pPr>
  </w:style>
  <w:style w:type="paragraph" w:styleId="NormalIndent">
    <w:name w:val="Normal Indent"/>
    <w:basedOn w:val="Normal"/>
    <w:qFormat/>
    <w:rsid w:val="00584F81"/>
    <w:pPr>
      <w:ind w:left="720" w:right="720"/>
    </w:pPr>
    <w:rPr>
      <w:i/>
    </w:rPr>
  </w:style>
  <w:style w:type="character" w:customStyle="1" w:styleId="BodyTextChar">
    <w:name w:val="Body Text Char"/>
    <w:basedOn w:val="DefaultParagraphFont"/>
    <w:link w:val="BodyText"/>
    <w:rsid w:val="00584F81"/>
    <w:rPr>
      <w:rFonts w:ascii="GE Inspira Book" w:hAnsi="GE Inspira Book"/>
      <w:sz w:val="24"/>
    </w:rPr>
  </w:style>
  <w:style w:type="paragraph" w:customStyle="1" w:styleId="Item">
    <w:name w:val="Item"/>
    <w:basedOn w:val="ListBullet2"/>
    <w:rsid w:val="00FF63D1"/>
    <w:pPr>
      <w:keepNext/>
      <w:keepLines/>
      <w:numPr>
        <w:numId w:val="10"/>
      </w:numPr>
      <w:tabs>
        <w:tab w:val="clear" w:pos="648"/>
        <w:tab w:val="num" w:pos="450"/>
      </w:tabs>
      <w:overflowPunct w:val="0"/>
      <w:autoSpaceDE w:val="0"/>
      <w:autoSpaceDN w:val="0"/>
      <w:adjustRightInd w:val="0"/>
      <w:spacing w:after="0"/>
      <w:ind w:left="450" w:hanging="162"/>
      <w:contextualSpacing w:val="0"/>
      <w:textAlignment w:val="baseline"/>
    </w:pPr>
    <w:rPr>
      <w:rFonts w:ascii="Times New Roman" w:hAnsi="Times New Roman"/>
      <w:sz w:val="20"/>
    </w:rPr>
  </w:style>
  <w:style w:type="paragraph" w:styleId="ListBullet4">
    <w:name w:val="List Bullet 4"/>
    <w:basedOn w:val="Normal"/>
    <w:rsid w:val="00FF63D1"/>
    <w:pPr>
      <w:numPr>
        <w:numId w:val="11"/>
      </w:numPr>
      <w:tabs>
        <w:tab w:val="clear" w:pos="1209"/>
        <w:tab w:val="num" w:pos="810"/>
      </w:tabs>
      <w:overflowPunct w:val="0"/>
      <w:autoSpaceDE w:val="0"/>
      <w:autoSpaceDN w:val="0"/>
      <w:adjustRightInd w:val="0"/>
      <w:spacing w:after="0"/>
      <w:ind w:left="810" w:hanging="180"/>
      <w:textAlignment w:val="baseline"/>
    </w:pPr>
    <w:rPr>
      <w:rFonts w:ascii="Times New Roman" w:hAnsi="Times New Roman"/>
      <w:sz w:val="20"/>
    </w:rPr>
  </w:style>
  <w:style w:type="paragraph" w:styleId="ListBullet2">
    <w:name w:val="List Bullet 2"/>
    <w:basedOn w:val="Normal"/>
    <w:rsid w:val="00FF63D1"/>
    <w:pPr>
      <w:numPr>
        <w:numId w:val="9"/>
      </w:numPr>
      <w:contextualSpacing/>
    </w:pPr>
  </w:style>
  <w:style w:type="paragraph" w:customStyle="1" w:styleId="Evaluation">
    <w:name w:val="Evaluation"/>
    <w:basedOn w:val="Normal"/>
    <w:qFormat/>
    <w:rsid w:val="00A6671F"/>
    <w:pPr>
      <w:pBdr>
        <w:top w:val="single" w:sz="12" w:space="1" w:color="auto"/>
        <w:left w:val="single" w:sz="12" w:space="1" w:color="auto"/>
        <w:bottom w:val="single" w:sz="12" w:space="0" w:color="auto"/>
        <w:right w:val="single" w:sz="12" w:space="1" w:color="auto"/>
      </w:pBdr>
      <w:tabs>
        <w:tab w:val="left" w:pos="2160"/>
        <w:tab w:val="center" w:pos="4410"/>
        <w:tab w:val="center" w:pos="5670"/>
        <w:tab w:val="center" w:pos="6750"/>
        <w:tab w:val="left" w:pos="7650"/>
      </w:tabs>
      <w:spacing w:after="60"/>
    </w:pPr>
    <w:rPr>
      <w:rFonts w:ascii="GE Inspira" w:hAnsi="GE Inspira"/>
      <w:i/>
    </w:rPr>
  </w:style>
  <w:style w:type="table" w:styleId="LightList">
    <w:name w:val="Light List"/>
    <w:basedOn w:val="TableNormal"/>
    <w:uiPriority w:val="61"/>
    <w:rsid w:val="00C46A73"/>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Professional">
    <w:name w:val="Table Professional"/>
    <w:basedOn w:val="TableNormal"/>
    <w:rsid w:val="00C46A73"/>
    <w:pPr>
      <w:spacing w:after="24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DSSNormal">
    <w:name w:val="DSS Normal"/>
    <w:basedOn w:val="NoSpacing"/>
    <w:qFormat/>
    <w:rsid w:val="00672B52"/>
    <w:pPr>
      <w:ind w:firstLine="288"/>
    </w:pPr>
  </w:style>
  <w:style w:type="paragraph" w:styleId="HTMLPreformatted">
    <w:name w:val="HTML Preformatted"/>
    <w:basedOn w:val="Normal"/>
    <w:link w:val="HTMLPreformattedChar"/>
    <w:uiPriority w:val="99"/>
    <w:unhideWhenUsed/>
    <w:rsid w:val="00692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925A6"/>
    <w:rPr>
      <w:rFonts w:ascii="Courier New" w:hAnsi="Courier New" w:cs="Courier New"/>
      <w:sz w:val="20"/>
      <w:szCs w:val="20"/>
    </w:rPr>
  </w:style>
  <w:style w:type="paragraph" w:styleId="ListBullet">
    <w:name w:val="List Bullet"/>
    <w:basedOn w:val="Normal"/>
    <w:rsid w:val="00E71ECC"/>
    <w:pPr>
      <w:numPr>
        <w:numId w:val="2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1978754">
      <w:bodyDiv w:val="1"/>
      <w:marLeft w:val="0"/>
      <w:marRight w:val="0"/>
      <w:marTop w:val="0"/>
      <w:marBottom w:val="0"/>
      <w:divBdr>
        <w:top w:val="none" w:sz="0" w:space="0" w:color="auto"/>
        <w:left w:val="none" w:sz="0" w:space="0" w:color="auto"/>
        <w:bottom w:val="none" w:sz="0" w:space="0" w:color="auto"/>
        <w:right w:val="none" w:sz="0" w:space="0" w:color="auto"/>
      </w:divBdr>
    </w:div>
    <w:div w:id="642199910">
      <w:bodyDiv w:val="1"/>
      <w:marLeft w:val="0"/>
      <w:marRight w:val="0"/>
      <w:marTop w:val="0"/>
      <w:marBottom w:val="0"/>
      <w:divBdr>
        <w:top w:val="none" w:sz="0" w:space="0" w:color="auto"/>
        <w:left w:val="none" w:sz="0" w:space="0" w:color="auto"/>
        <w:bottom w:val="none" w:sz="0" w:space="0" w:color="auto"/>
        <w:right w:val="none" w:sz="0" w:space="0" w:color="auto"/>
      </w:divBdr>
    </w:div>
    <w:div w:id="654529007">
      <w:bodyDiv w:val="1"/>
      <w:marLeft w:val="0"/>
      <w:marRight w:val="0"/>
      <w:marTop w:val="0"/>
      <w:marBottom w:val="0"/>
      <w:divBdr>
        <w:top w:val="none" w:sz="0" w:space="0" w:color="auto"/>
        <w:left w:val="none" w:sz="0" w:space="0" w:color="auto"/>
        <w:bottom w:val="none" w:sz="0" w:space="0" w:color="auto"/>
        <w:right w:val="none" w:sz="0" w:space="0" w:color="auto"/>
      </w:divBdr>
    </w:div>
    <w:div w:id="785926783">
      <w:bodyDiv w:val="1"/>
      <w:marLeft w:val="0"/>
      <w:marRight w:val="0"/>
      <w:marTop w:val="0"/>
      <w:marBottom w:val="0"/>
      <w:divBdr>
        <w:top w:val="none" w:sz="0" w:space="0" w:color="auto"/>
        <w:left w:val="none" w:sz="0" w:space="0" w:color="auto"/>
        <w:bottom w:val="none" w:sz="0" w:space="0" w:color="auto"/>
        <w:right w:val="none" w:sz="0" w:space="0" w:color="auto"/>
      </w:divBdr>
    </w:div>
    <w:div w:id="1083792875">
      <w:bodyDiv w:val="1"/>
      <w:marLeft w:val="0"/>
      <w:marRight w:val="0"/>
      <w:marTop w:val="0"/>
      <w:marBottom w:val="0"/>
      <w:divBdr>
        <w:top w:val="none" w:sz="0" w:space="0" w:color="auto"/>
        <w:left w:val="none" w:sz="0" w:space="0" w:color="auto"/>
        <w:bottom w:val="none" w:sz="0" w:space="0" w:color="auto"/>
        <w:right w:val="none" w:sz="0" w:space="0" w:color="auto"/>
      </w:divBdr>
    </w:div>
    <w:div w:id="1267734414">
      <w:bodyDiv w:val="1"/>
      <w:marLeft w:val="0"/>
      <w:marRight w:val="0"/>
      <w:marTop w:val="0"/>
      <w:marBottom w:val="0"/>
      <w:divBdr>
        <w:top w:val="none" w:sz="0" w:space="0" w:color="auto"/>
        <w:left w:val="none" w:sz="0" w:space="0" w:color="auto"/>
        <w:bottom w:val="none" w:sz="0" w:space="0" w:color="auto"/>
        <w:right w:val="none" w:sz="0" w:space="0" w:color="auto"/>
      </w:divBdr>
    </w:div>
    <w:div w:id="1468427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footnotes" Target="footnotes.xml"/><Relationship Id="rId12" Type="http://schemas.openxmlformats.org/officeDocument/2006/relationships/hyperlink" Target="http://freeonlinesurveys.com/rendersurvey.asp?sid=so68kif9b3jo0ad958434" TargetMode="External"/><Relationship Id="rId17" Type="http://schemas.openxmlformats.org/officeDocument/2006/relationships/image" Target="media/image5.jpe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panasonic.com/industrial/includes/pdf/invertercompressors-improvingefficiency.pdf" TargetMode="External"/><Relationship Id="rId24"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0.jpeg"/><Relationship Id="rId28" Type="http://schemas.openxmlformats.org/officeDocument/2006/relationships/header" Target="header2.xml"/><Relationship Id="rId10" Type="http://schemas.openxmlformats.org/officeDocument/2006/relationships/hyperlink" Target="1.%09http:/www.chemistry.wustl.edu/~courses/genchem/LabTutorials/Thermochem/Fridge.html" TargetMode="External"/><Relationship Id="rId19" Type="http://schemas.openxmlformats.org/officeDocument/2006/relationships/image" Target="media/image7.jp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elsevier.com/wps/find/journaldescription.cws_home/30436/description" TargetMode="External"/><Relationship Id="rId14" Type="http://schemas.openxmlformats.org/officeDocument/2006/relationships/image" Target="media/image2.jpeg"/><Relationship Id="rId22" Type="http://schemas.openxmlformats.org/officeDocument/2006/relationships/image" Target="media/image9.jpeg"/><Relationship Id="rId27" Type="http://schemas.openxmlformats.org/officeDocument/2006/relationships/footer" Target="footer1.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5042237\Desktop\Lecture%20Folders\00%20Week%200%20-%20Introduction\SW%20ACE%20Formal%20Report%20Format%20-%20Letter.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MyDossier\Tasks%20Assigned\ACE\My%20Course\Week%201\Grap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invertIfNegative val="0"/>
          <c:dLbls>
            <c:showLegendKey val="0"/>
            <c:showVal val="1"/>
            <c:showCatName val="0"/>
            <c:showSerName val="0"/>
            <c:showPercent val="0"/>
            <c:showBubbleSize val="0"/>
            <c:showLeaderLines val="0"/>
          </c:dLbls>
          <c:cat>
            <c:strRef>
              <c:f>Sheet1!$B$8:$B$17</c:f>
              <c:strCache>
                <c:ptCount val="10"/>
                <c:pt idx="0">
                  <c:v>Functional</c:v>
                </c:pt>
                <c:pt idx="1">
                  <c:v>Label</c:v>
                </c:pt>
                <c:pt idx="2">
                  <c:v>Exterior</c:v>
                </c:pt>
                <c:pt idx="3">
                  <c:v>Interior</c:v>
                </c:pt>
                <c:pt idx="4">
                  <c:v>Input/Output</c:v>
                </c:pt>
                <c:pt idx="5">
                  <c:v>Power</c:v>
                </c:pt>
                <c:pt idx="6">
                  <c:v>Indicator</c:v>
                </c:pt>
                <c:pt idx="7">
                  <c:v>Door</c:v>
                </c:pt>
                <c:pt idx="8">
                  <c:v>Mobility</c:v>
                </c:pt>
                <c:pt idx="9">
                  <c:v>Odor</c:v>
                </c:pt>
              </c:strCache>
            </c:strRef>
          </c:cat>
          <c:val>
            <c:numRef>
              <c:f>Sheet1!$C$8:$C$17</c:f>
              <c:numCache>
                <c:formatCode>General</c:formatCode>
                <c:ptCount val="10"/>
                <c:pt idx="0">
                  <c:v>20</c:v>
                </c:pt>
                <c:pt idx="1">
                  <c:v>10</c:v>
                </c:pt>
                <c:pt idx="2">
                  <c:v>17</c:v>
                </c:pt>
                <c:pt idx="3">
                  <c:v>14</c:v>
                </c:pt>
                <c:pt idx="4">
                  <c:v>3</c:v>
                </c:pt>
                <c:pt idx="5">
                  <c:v>12</c:v>
                </c:pt>
                <c:pt idx="6">
                  <c:v>20</c:v>
                </c:pt>
                <c:pt idx="7">
                  <c:v>12</c:v>
                </c:pt>
                <c:pt idx="8">
                  <c:v>15</c:v>
                </c:pt>
                <c:pt idx="9">
                  <c:v>12</c:v>
                </c:pt>
              </c:numCache>
            </c:numRef>
          </c:val>
        </c:ser>
        <c:dLbls>
          <c:showLegendKey val="0"/>
          <c:showVal val="0"/>
          <c:showCatName val="0"/>
          <c:showSerName val="0"/>
          <c:showPercent val="0"/>
          <c:showBubbleSize val="0"/>
        </c:dLbls>
        <c:gapWidth val="150"/>
        <c:axId val="220498176"/>
        <c:axId val="220504448"/>
      </c:barChart>
      <c:catAx>
        <c:axId val="220498176"/>
        <c:scaling>
          <c:orientation val="minMax"/>
        </c:scaling>
        <c:delete val="0"/>
        <c:axPos val="b"/>
        <c:title>
          <c:tx>
            <c:rich>
              <a:bodyPr/>
              <a:lstStyle/>
              <a:p>
                <a:pPr>
                  <a:defRPr/>
                </a:pPr>
                <a:r>
                  <a:rPr lang="en-US"/>
                  <a:t>Category</a:t>
                </a:r>
              </a:p>
            </c:rich>
          </c:tx>
          <c:overlay val="0"/>
        </c:title>
        <c:majorTickMark val="out"/>
        <c:minorTickMark val="none"/>
        <c:tickLblPos val="nextTo"/>
        <c:crossAx val="220504448"/>
        <c:crosses val="autoZero"/>
        <c:auto val="1"/>
        <c:lblAlgn val="ctr"/>
        <c:lblOffset val="100"/>
        <c:noMultiLvlLbl val="0"/>
      </c:catAx>
      <c:valAx>
        <c:axId val="220504448"/>
        <c:scaling>
          <c:orientation val="minMax"/>
        </c:scaling>
        <c:delete val="0"/>
        <c:axPos val="l"/>
        <c:majorGridlines/>
        <c:title>
          <c:tx>
            <c:rich>
              <a:bodyPr rot="0" vert="wordArtVert"/>
              <a:lstStyle/>
              <a:p>
                <a:pPr>
                  <a:defRPr/>
                </a:pPr>
                <a:r>
                  <a:rPr lang="en-US"/>
                  <a:t>User CounT</a:t>
                </a:r>
              </a:p>
            </c:rich>
          </c:tx>
          <c:overlay val="0"/>
        </c:title>
        <c:numFmt formatCode="General" sourceLinked="1"/>
        <c:majorTickMark val="out"/>
        <c:minorTickMark val="none"/>
        <c:tickLblPos val="nextTo"/>
        <c:crossAx val="220498176"/>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D63481-67EA-4F67-AA41-A1EEDFD08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SW ACE Formal Report Format - Letter.dotx</Template>
  <TotalTime>446</TotalTime>
  <Pages>26</Pages>
  <Words>5801</Words>
  <Characters>33070</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Software ACE A-Course Formal Report Template</vt:lpstr>
    </vt:vector>
  </TitlesOfParts>
  <Company>General Electric</Company>
  <LinksUpToDate>false</LinksUpToDate>
  <CharactersWithSpaces>38794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ACE A-Course Formal Report Template</dc:title>
  <dc:subject>Software Formal Report Template</dc:subject>
  <dc:creator>Mandhan, Sunil (105042237)</dc:creator>
  <cp:lastModifiedBy>Appy</cp:lastModifiedBy>
  <cp:revision>262</cp:revision>
  <cp:lastPrinted>2011-09-15T10:08:00Z</cp:lastPrinted>
  <dcterms:created xsi:type="dcterms:W3CDTF">2011-09-14T22:20:00Z</dcterms:created>
  <dcterms:modified xsi:type="dcterms:W3CDTF">2014-06-18T14:54:00Z</dcterms:modified>
</cp:coreProperties>
</file>